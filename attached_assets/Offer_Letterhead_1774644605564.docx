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4BAA2" w14:textId="237F7AEA" w:rsidR="0087771B" w:rsidRPr="00FC6DB9" w:rsidRDefault="0087771B" w:rsidP="00FC6DB9"/>
    <w:sectPr w:rsidR="0087771B" w:rsidRPr="00FC6DB9" w:rsidSect="00EA52F8">
      <w:footerReference w:type="default" r:id="rId11"/>
      <w:headerReference w:type="first" r:id="rId12"/>
      <w:type w:val="continuous"/>
      <w:pgSz w:w="12240" w:h="15840"/>
      <w:pgMar w:top="1350" w:right="1008" w:bottom="1440" w:left="1008" w:header="1440" w:footer="54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9FF78" w14:textId="77777777" w:rsidR="00EB0EDB" w:rsidRDefault="00EB0EDB">
      <w:r>
        <w:separator/>
      </w:r>
    </w:p>
  </w:endnote>
  <w:endnote w:type="continuationSeparator" w:id="0">
    <w:p w14:paraId="352945FE" w14:textId="77777777" w:rsidR="00EB0EDB" w:rsidRDefault="00EB0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2B5CA" w14:textId="77777777" w:rsidR="00666FBD" w:rsidRDefault="006868F4">
    <w:pPr>
      <w:pStyle w:val="Footer"/>
      <w:jc w:val="right"/>
      <w:rPr>
        <w:rFonts w:ascii="Arial" w:hAnsi="Arial"/>
        <w:i/>
        <w:sz w:val="20"/>
      </w:rPr>
    </w:pPr>
    <w:r>
      <w:rPr>
        <w:rFonts w:ascii="Arial" w:hAnsi="Arial"/>
        <w:i/>
        <w:sz w:val="20"/>
      </w:rPr>
      <w:t>www.kinross.com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C102C" w14:textId="77777777" w:rsidR="00EB0EDB" w:rsidRDefault="00EB0EDB">
      <w:r>
        <w:separator/>
      </w:r>
    </w:p>
  </w:footnote>
  <w:footnote w:type="continuationSeparator" w:id="0">
    <w:p w14:paraId="58D3DE99" w14:textId="77777777" w:rsidR="00EB0EDB" w:rsidRDefault="00EB0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D0B7E" w14:textId="38BC3C29" w:rsidR="00EA52F8" w:rsidRDefault="00EA52F8">
    <w:pPr>
      <w:pStyle w:val="Header"/>
    </w:pPr>
    <w:r>
      <w:rPr>
        <w:noProof/>
      </w:rPr>
      <w:drawing>
        <wp:anchor distT="0" distB="0" distL="0" distR="0" simplePos="0" relativeHeight="251658240" behindDoc="1" locked="0" layoutInCell="1" allowOverlap="1" wp14:anchorId="3BB87E37" wp14:editId="52D55D00">
          <wp:simplePos x="0" y="0"/>
          <wp:positionH relativeFrom="margin">
            <wp:posOffset>-323850</wp:posOffset>
          </wp:positionH>
          <wp:positionV relativeFrom="page">
            <wp:posOffset>314325</wp:posOffset>
          </wp:positionV>
          <wp:extent cx="2482342" cy="252729"/>
          <wp:effectExtent l="0" t="0" r="0" b="0"/>
          <wp:wrapNone/>
          <wp:docPr id="36028630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82342" cy="2527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4384" behindDoc="0" locked="0" layoutInCell="1" allowOverlap="1" wp14:anchorId="5ACC493F" wp14:editId="69BB69B9">
          <wp:simplePos x="0" y="0"/>
          <wp:positionH relativeFrom="column">
            <wp:posOffset>5743575</wp:posOffset>
          </wp:positionH>
          <wp:positionV relativeFrom="paragraph">
            <wp:posOffset>-609600</wp:posOffset>
          </wp:positionV>
          <wp:extent cx="1266825" cy="809625"/>
          <wp:effectExtent l="0" t="0" r="9525" b="9525"/>
          <wp:wrapThrough wrapText="bothSides">
            <wp:wrapPolygon edited="0">
              <wp:start x="0" y="0"/>
              <wp:lineTo x="0" y="5591"/>
              <wp:lineTo x="10719" y="8640"/>
              <wp:lineTo x="650" y="10165"/>
              <wp:lineTo x="650" y="16264"/>
              <wp:lineTo x="2923" y="17788"/>
              <wp:lineTo x="2923" y="21346"/>
              <wp:lineTo x="9420" y="21346"/>
              <wp:lineTo x="13967" y="21346"/>
              <wp:lineTo x="21438" y="21346"/>
              <wp:lineTo x="21438" y="1525"/>
              <wp:lineTo x="20138" y="0"/>
              <wp:lineTo x="0" y="0"/>
            </wp:wrapPolygon>
          </wp:wrapThrough>
          <wp:docPr id="2061320497" name="Picture 1" descr="A black and gold business car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2007785" name="Picture 1" descr="A black and gold business car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809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94C67"/>
    <w:multiLevelType w:val="hybridMultilevel"/>
    <w:tmpl w:val="507859D4"/>
    <w:lvl w:ilvl="0" w:tplc="81145514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762ACD5A" w:tentative="1">
      <w:start w:val="1"/>
      <w:numFmt w:val="lowerLetter"/>
      <w:lvlText w:val="%2."/>
      <w:lvlJc w:val="left"/>
      <w:pPr>
        <w:ind w:left="1800" w:hanging="360"/>
      </w:pPr>
    </w:lvl>
    <w:lvl w:ilvl="2" w:tplc="6DB06FAC" w:tentative="1">
      <w:start w:val="1"/>
      <w:numFmt w:val="lowerRoman"/>
      <w:lvlText w:val="%3."/>
      <w:lvlJc w:val="right"/>
      <w:pPr>
        <w:ind w:left="2520" w:hanging="180"/>
      </w:pPr>
    </w:lvl>
    <w:lvl w:ilvl="3" w:tplc="884E959A" w:tentative="1">
      <w:start w:val="1"/>
      <w:numFmt w:val="decimal"/>
      <w:lvlText w:val="%4."/>
      <w:lvlJc w:val="left"/>
      <w:pPr>
        <w:ind w:left="3240" w:hanging="360"/>
      </w:pPr>
    </w:lvl>
    <w:lvl w:ilvl="4" w:tplc="9DC0486E" w:tentative="1">
      <w:start w:val="1"/>
      <w:numFmt w:val="lowerLetter"/>
      <w:lvlText w:val="%5."/>
      <w:lvlJc w:val="left"/>
      <w:pPr>
        <w:ind w:left="3960" w:hanging="360"/>
      </w:pPr>
    </w:lvl>
    <w:lvl w:ilvl="5" w:tplc="010A1C72" w:tentative="1">
      <w:start w:val="1"/>
      <w:numFmt w:val="lowerRoman"/>
      <w:lvlText w:val="%6."/>
      <w:lvlJc w:val="right"/>
      <w:pPr>
        <w:ind w:left="4680" w:hanging="180"/>
      </w:pPr>
    </w:lvl>
    <w:lvl w:ilvl="6" w:tplc="8CE6C0DC" w:tentative="1">
      <w:start w:val="1"/>
      <w:numFmt w:val="decimal"/>
      <w:lvlText w:val="%7."/>
      <w:lvlJc w:val="left"/>
      <w:pPr>
        <w:ind w:left="5400" w:hanging="360"/>
      </w:pPr>
    </w:lvl>
    <w:lvl w:ilvl="7" w:tplc="3A1A807C" w:tentative="1">
      <w:start w:val="1"/>
      <w:numFmt w:val="lowerLetter"/>
      <w:lvlText w:val="%8."/>
      <w:lvlJc w:val="left"/>
      <w:pPr>
        <w:ind w:left="6120" w:hanging="360"/>
      </w:pPr>
    </w:lvl>
    <w:lvl w:ilvl="8" w:tplc="8EA25A2E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D6A4422"/>
    <w:multiLevelType w:val="hybridMultilevel"/>
    <w:tmpl w:val="2AF2F998"/>
    <w:lvl w:ilvl="0" w:tplc="0322737E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  <w:rPr>
        <w:rFonts w:hint="default"/>
      </w:rPr>
    </w:lvl>
    <w:lvl w:ilvl="1" w:tplc="1C506826">
      <w:start w:val="1"/>
      <w:numFmt w:val="lowerLetter"/>
      <w:lvlText w:val="%2."/>
      <w:lvlJc w:val="left"/>
      <w:pPr>
        <w:ind w:left="1797" w:hanging="360"/>
      </w:pPr>
    </w:lvl>
    <w:lvl w:ilvl="2" w:tplc="17BA979E" w:tentative="1">
      <w:start w:val="1"/>
      <w:numFmt w:val="lowerRoman"/>
      <w:lvlText w:val="%3."/>
      <w:lvlJc w:val="right"/>
      <w:pPr>
        <w:ind w:left="2517" w:hanging="180"/>
      </w:pPr>
    </w:lvl>
    <w:lvl w:ilvl="3" w:tplc="1D3E1E54" w:tentative="1">
      <w:start w:val="1"/>
      <w:numFmt w:val="decimal"/>
      <w:lvlText w:val="%4."/>
      <w:lvlJc w:val="left"/>
      <w:pPr>
        <w:ind w:left="3237" w:hanging="360"/>
      </w:pPr>
    </w:lvl>
    <w:lvl w:ilvl="4" w:tplc="FF785114" w:tentative="1">
      <w:start w:val="1"/>
      <w:numFmt w:val="lowerLetter"/>
      <w:lvlText w:val="%5."/>
      <w:lvlJc w:val="left"/>
      <w:pPr>
        <w:ind w:left="3957" w:hanging="360"/>
      </w:pPr>
    </w:lvl>
    <w:lvl w:ilvl="5" w:tplc="EB26CF62" w:tentative="1">
      <w:start w:val="1"/>
      <w:numFmt w:val="lowerRoman"/>
      <w:lvlText w:val="%6."/>
      <w:lvlJc w:val="right"/>
      <w:pPr>
        <w:ind w:left="4677" w:hanging="180"/>
      </w:pPr>
    </w:lvl>
    <w:lvl w:ilvl="6" w:tplc="98D6EE9A" w:tentative="1">
      <w:start w:val="1"/>
      <w:numFmt w:val="decimal"/>
      <w:lvlText w:val="%7."/>
      <w:lvlJc w:val="left"/>
      <w:pPr>
        <w:ind w:left="5397" w:hanging="360"/>
      </w:pPr>
    </w:lvl>
    <w:lvl w:ilvl="7" w:tplc="124A2008" w:tentative="1">
      <w:start w:val="1"/>
      <w:numFmt w:val="lowerLetter"/>
      <w:lvlText w:val="%8."/>
      <w:lvlJc w:val="left"/>
      <w:pPr>
        <w:ind w:left="6117" w:hanging="360"/>
      </w:pPr>
    </w:lvl>
    <w:lvl w:ilvl="8" w:tplc="15D61096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8938529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631809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6632409">
    <w:abstractNumId w:val="1"/>
  </w:num>
  <w:num w:numId="4" w16cid:durableId="106051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BD"/>
    <w:rsid w:val="00021B35"/>
    <w:rsid w:val="00026715"/>
    <w:rsid w:val="000311C2"/>
    <w:rsid w:val="00054748"/>
    <w:rsid w:val="00060014"/>
    <w:rsid w:val="00070C8B"/>
    <w:rsid w:val="00093A16"/>
    <w:rsid w:val="000942F1"/>
    <w:rsid w:val="000A4DD1"/>
    <w:rsid w:val="000B62E0"/>
    <w:rsid w:val="000C16D1"/>
    <w:rsid w:val="000D3BB5"/>
    <w:rsid w:val="000E27E7"/>
    <w:rsid w:val="000E705A"/>
    <w:rsid w:val="000F344B"/>
    <w:rsid w:val="0010410B"/>
    <w:rsid w:val="00116EEA"/>
    <w:rsid w:val="00141B3B"/>
    <w:rsid w:val="00153694"/>
    <w:rsid w:val="00154065"/>
    <w:rsid w:val="00156632"/>
    <w:rsid w:val="00187663"/>
    <w:rsid w:val="001B1CFA"/>
    <w:rsid w:val="001D67F2"/>
    <w:rsid w:val="001E023D"/>
    <w:rsid w:val="001F2779"/>
    <w:rsid w:val="001F63CB"/>
    <w:rsid w:val="00217C6D"/>
    <w:rsid w:val="00224D4C"/>
    <w:rsid w:val="00227F63"/>
    <w:rsid w:val="00234917"/>
    <w:rsid w:val="002356A8"/>
    <w:rsid w:val="00237B8A"/>
    <w:rsid w:val="00261928"/>
    <w:rsid w:val="0028147F"/>
    <w:rsid w:val="0029579E"/>
    <w:rsid w:val="002C4812"/>
    <w:rsid w:val="002D6CB0"/>
    <w:rsid w:val="002F0541"/>
    <w:rsid w:val="002F6222"/>
    <w:rsid w:val="002F6B73"/>
    <w:rsid w:val="00312768"/>
    <w:rsid w:val="00313127"/>
    <w:rsid w:val="0032591D"/>
    <w:rsid w:val="003267E7"/>
    <w:rsid w:val="00340495"/>
    <w:rsid w:val="00354725"/>
    <w:rsid w:val="003727DE"/>
    <w:rsid w:val="00382BBB"/>
    <w:rsid w:val="0039246E"/>
    <w:rsid w:val="00392F14"/>
    <w:rsid w:val="003A1AD2"/>
    <w:rsid w:val="003B7FAE"/>
    <w:rsid w:val="003E2F5F"/>
    <w:rsid w:val="00402A96"/>
    <w:rsid w:val="00415D86"/>
    <w:rsid w:val="00440974"/>
    <w:rsid w:val="00463E11"/>
    <w:rsid w:val="004751EA"/>
    <w:rsid w:val="00475FD0"/>
    <w:rsid w:val="00476A63"/>
    <w:rsid w:val="00497EE7"/>
    <w:rsid w:val="004A6396"/>
    <w:rsid w:val="004B343D"/>
    <w:rsid w:val="004B5212"/>
    <w:rsid w:val="004B5D0F"/>
    <w:rsid w:val="004B68A9"/>
    <w:rsid w:val="004C1377"/>
    <w:rsid w:val="004D4450"/>
    <w:rsid w:val="004E427E"/>
    <w:rsid w:val="00524514"/>
    <w:rsid w:val="00530270"/>
    <w:rsid w:val="00534E21"/>
    <w:rsid w:val="005443B5"/>
    <w:rsid w:val="0055606B"/>
    <w:rsid w:val="00570735"/>
    <w:rsid w:val="005728D4"/>
    <w:rsid w:val="00575248"/>
    <w:rsid w:val="00583F78"/>
    <w:rsid w:val="00586C0E"/>
    <w:rsid w:val="00591B70"/>
    <w:rsid w:val="005B21B1"/>
    <w:rsid w:val="005C5B81"/>
    <w:rsid w:val="005E0EDD"/>
    <w:rsid w:val="005F65F0"/>
    <w:rsid w:val="006313B3"/>
    <w:rsid w:val="00651C5A"/>
    <w:rsid w:val="006529FE"/>
    <w:rsid w:val="006546B1"/>
    <w:rsid w:val="00666FBD"/>
    <w:rsid w:val="00676337"/>
    <w:rsid w:val="00680B1F"/>
    <w:rsid w:val="006868F4"/>
    <w:rsid w:val="00691EE3"/>
    <w:rsid w:val="006B3E4C"/>
    <w:rsid w:val="006C1333"/>
    <w:rsid w:val="006C5084"/>
    <w:rsid w:val="006D04A3"/>
    <w:rsid w:val="006D47D2"/>
    <w:rsid w:val="006D7E6E"/>
    <w:rsid w:val="006E1DB7"/>
    <w:rsid w:val="00700079"/>
    <w:rsid w:val="00705786"/>
    <w:rsid w:val="00720787"/>
    <w:rsid w:val="00724772"/>
    <w:rsid w:val="00764731"/>
    <w:rsid w:val="007712B5"/>
    <w:rsid w:val="00776703"/>
    <w:rsid w:val="00783EF0"/>
    <w:rsid w:val="007A642F"/>
    <w:rsid w:val="007B2A90"/>
    <w:rsid w:val="007B3EE0"/>
    <w:rsid w:val="007D64D8"/>
    <w:rsid w:val="00810B56"/>
    <w:rsid w:val="0081375C"/>
    <w:rsid w:val="00821B20"/>
    <w:rsid w:val="008311FF"/>
    <w:rsid w:val="00841D52"/>
    <w:rsid w:val="008469EB"/>
    <w:rsid w:val="0087771B"/>
    <w:rsid w:val="0088258C"/>
    <w:rsid w:val="008961D7"/>
    <w:rsid w:val="008A6339"/>
    <w:rsid w:val="008B461B"/>
    <w:rsid w:val="008C4E43"/>
    <w:rsid w:val="008D4604"/>
    <w:rsid w:val="008E464D"/>
    <w:rsid w:val="008E76D0"/>
    <w:rsid w:val="008F0D65"/>
    <w:rsid w:val="008F314A"/>
    <w:rsid w:val="00902708"/>
    <w:rsid w:val="009231A6"/>
    <w:rsid w:val="009439DE"/>
    <w:rsid w:val="00960F1A"/>
    <w:rsid w:val="0096570B"/>
    <w:rsid w:val="009768DF"/>
    <w:rsid w:val="009918D3"/>
    <w:rsid w:val="00996631"/>
    <w:rsid w:val="009B4D78"/>
    <w:rsid w:val="009C2137"/>
    <w:rsid w:val="009D3C4E"/>
    <w:rsid w:val="009D3F60"/>
    <w:rsid w:val="009E2A92"/>
    <w:rsid w:val="009E4A4F"/>
    <w:rsid w:val="009F304F"/>
    <w:rsid w:val="009F5722"/>
    <w:rsid w:val="00A10940"/>
    <w:rsid w:val="00A31DC9"/>
    <w:rsid w:val="00A453E2"/>
    <w:rsid w:val="00A75043"/>
    <w:rsid w:val="00A876FC"/>
    <w:rsid w:val="00AA6A73"/>
    <w:rsid w:val="00AB21E0"/>
    <w:rsid w:val="00AE26D9"/>
    <w:rsid w:val="00B14367"/>
    <w:rsid w:val="00B317F8"/>
    <w:rsid w:val="00B46EF5"/>
    <w:rsid w:val="00B51D15"/>
    <w:rsid w:val="00B55630"/>
    <w:rsid w:val="00B90495"/>
    <w:rsid w:val="00B951EC"/>
    <w:rsid w:val="00BA1E40"/>
    <w:rsid w:val="00BA2061"/>
    <w:rsid w:val="00BA2C65"/>
    <w:rsid w:val="00BA3247"/>
    <w:rsid w:val="00BA3BDF"/>
    <w:rsid w:val="00BB0AE1"/>
    <w:rsid w:val="00BC1DC1"/>
    <w:rsid w:val="00BC2242"/>
    <w:rsid w:val="00BE415B"/>
    <w:rsid w:val="00BF2C19"/>
    <w:rsid w:val="00C0681F"/>
    <w:rsid w:val="00C1584A"/>
    <w:rsid w:val="00C26F7B"/>
    <w:rsid w:val="00C42A17"/>
    <w:rsid w:val="00C54FBF"/>
    <w:rsid w:val="00C657D3"/>
    <w:rsid w:val="00CB1235"/>
    <w:rsid w:val="00CD455E"/>
    <w:rsid w:val="00CE2C76"/>
    <w:rsid w:val="00CF7998"/>
    <w:rsid w:val="00D13C34"/>
    <w:rsid w:val="00D279DD"/>
    <w:rsid w:val="00D36E65"/>
    <w:rsid w:val="00D51B25"/>
    <w:rsid w:val="00D67A9E"/>
    <w:rsid w:val="00DC1C28"/>
    <w:rsid w:val="00DC253D"/>
    <w:rsid w:val="00E047CD"/>
    <w:rsid w:val="00E12C2B"/>
    <w:rsid w:val="00E17442"/>
    <w:rsid w:val="00E21AC8"/>
    <w:rsid w:val="00E30123"/>
    <w:rsid w:val="00E44FF8"/>
    <w:rsid w:val="00E5315F"/>
    <w:rsid w:val="00E6200E"/>
    <w:rsid w:val="00E62575"/>
    <w:rsid w:val="00E700D9"/>
    <w:rsid w:val="00E90296"/>
    <w:rsid w:val="00E92F88"/>
    <w:rsid w:val="00EA52F8"/>
    <w:rsid w:val="00EB0EDB"/>
    <w:rsid w:val="00EB6D60"/>
    <w:rsid w:val="00EC25B1"/>
    <w:rsid w:val="00EC4746"/>
    <w:rsid w:val="00ED3E4D"/>
    <w:rsid w:val="00EE4227"/>
    <w:rsid w:val="00F1082E"/>
    <w:rsid w:val="00F30F50"/>
    <w:rsid w:val="00F34CB7"/>
    <w:rsid w:val="00F35463"/>
    <w:rsid w:val="00F41328"/>
    <w:rsid w:val="00F4465D"/>
    <w:rsid w:val="00F81ADE"/>
    <w:rsid w:val="00F926BA"/>
    <w:rsid w:val="00F95AB4"/>
    <w:rsid w:val="00F95EBF"/>
    <w:rsid w:val="00FA6762"/>
    <w:rsid w:val="00FC6DB9"/>
    <w:rsid w:val="00FF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B2B58D"/>
  <w15:docId w15:val="{43DD8902-714A-474F-8E9D-535C1285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lang w:val="en-CA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before="120" w:after="120"/>
      <w:outlineLvl w:val="0"/>
    </w:pPr>
    <w:rPr>
      <w:rFonts w:ascii="Arial" w:eastAsia="Times New Roman" w:hAnsi="Arial" w:cs="Arial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customStyle="1" w:styleId="NoParagraphStyle">
    <w:name w:val="[No Paragraph Style]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eastAsia="Times New Roman" w:hAnsi="Times-Roman"/>
      <w:color w:val="000000"/>
      <w:sz w:val="24"/>
      <w:szCs w:val="24"/>
    </w:rPr>
  </w:style>
  <w:style w:type="paragraph" w:customStyle="1" w:styleId="Style1">
    <w:name w:val="Style1"/>
    <w:basedOn w:val="Normal"/>
    <w:pPr>
      <w:ind w:left="1843"/>
    </w:pPr>
    <w:rPr>
      <w:rFonts w:ascii="Arial" w:hAnsi="Arial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fr-CA"/>
    </w:rPr>
  </w:style>
  <w:style w:type="character" w:customStyle="1" w:styleId="Heading1Char">
    <w:name w:val="Heading 1 Char"/>
    <w:basedOn w:val="DefaultParagraphFont"/>
    <w:link w:val="Heading1"/>
    <w:uiPriority w:val="99"/>
    <w:rPr>
      <w:rFonts w:ascii="Arial" w:eastAsia="Times New Roman" w:hAnsi="Arial" w:cs="Arial"/>
      <w:b/>
      <w:bCs/>
      <w:sz w:val="24"/>
      <w:szCs w:val="24"/>
      <w:lang w:val="en-CA"/>
    </w:rPr>
  </w:style>
  <w:style w:type="paragraph" w:styleId="BodyTextIndent3">
    <w:name w:val="Body Text Indent 3"/>
    <w:basedOn w:val="Normal"/>
    <w:link w:val="BodyTextIndent3Char"/>
    <w:uiPriority w:val="99"/>
    <w:unhideWhenUsed/>
    <w:pPr>
      <w:spacing w:after="120"/>
      <w:ind w:left="360"/>
    </w:pPr>
    <w:rPr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Pr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locked/>
    <w:rPr>
      <w:sz w:val="24"/>
      <w:lang w:val="fr-CA"/>
    </w:rPr>
  </w:style>
  <w:style w:type="character" w:customStyle="1" w:styleId="FooterChar">
    <w:name w:val="Footer Char"/>
    <w:basedOn w:val="DefaultParagraphFont"/>
    <w:link w:val="Footer"/>
    <w:uiPriority w:val="99"/>
    <w:rPr>
      <w:sz w:val="24"/>
      <w:lang w:val="fr-CA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lang w:val="en-CA"/>
    </w:rPr>
  </w:style>
  <w:style w:type="paragraph" w:styleId="ListParagraph">
    <w:name w:val="List Paragraph"/>
    <w:basedOn w:val="Normal"/>
    <w:uiPriority w:val="34"/>
    <w:qFormat/>
    <w:rsid w:val="004B5D0F"/>
    <w:pPr>
      <w:ind w:left="720"/>
      <w:contextualSpacing/>
    </w:pPr>
  </w:style>
  <w:style w:type="paragraph" w:styleId="Revision">
    <w:name w:val="Revision"/>
    <w:hidden/>
    <w:uiPriority w:val="99"/>
    <w:semiHidden/>
    <w:rsid w:val="00E5315F"/>
    <w:rPr>
      <w:sz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enson\AppData\Local\Microsoft\Windows\Temporary%20Internet%20Files\Content.Outlook\OIY0P9Y3\Fort%20Knox%20Letterhead%20(2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structions xmlns="2a02eed1-920e-4d32-b670-4e24291162f4">Updated immigration lawyer to BIL</Instructions>
    <ReviewbyDate xmlns="2a02eed1-920e-4d32-b670-4e24291162f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998505565ACD44B971D1FDA7D61568" ma:contentTypeVersion="11" ma:contentTypeDescription="Create a new document." ma:contentTypeScope="" ma:versionID="1353c4edd8a264933bd271138b9d479e">
  <xsd:schema xmlns:xsd="http://www.w3.org/2001/XMLSchema" xmlns:xs="http://www.w3.org/2001/XMLSchema" xmlns:p="http://schemas.microsoft.com/office/2006/metadata/properties" xmlns:ns2="2a02eed1-920e-4d32-b670-4e24291162f4" targetNamespace="http://schemas.microsoft.com/office/2006/metadata/properties" ma:root="true" ma:fieldsID="1da7cc020c58cacbcadc87a1c741a5af" ns2:_="">
    <xsd:import namespace="2a02eed1-920e-4d32-b670-4e24291162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Instructions" minOccurs="0"/>
                <xsd:element ref="ns2:ReviewbyDate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02eed1-920e-4d32-b670-4e24291162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nstructions" ma:index="12" nillable="true" ma:displayName="Instructions" ma:description="Prior to using this letter, you must have a signed secondment agreement between the two sites.  Please contact Chelly for this document." ma:format="Dropdown" ma:internalName="Instructions">
      <xsd:simpleType>
        <xsd:restriction base="dms:Text">
          <xsd:maxLength value="255"/>
        </xsd:restriction>
      </xsd:simpleType>
    </xsd:element>
    <xsd:element name="ReviewbyDate" ma:index="13" nillable="true" ma:displayName="Review by Date" ma:format="Dropdown" ma:internalName="ReviewbyDate">
      <xsd:simpleType>
        <xsd:restriction base="dms:Text">
          <xsd:maxLength value="255"/>
        </xsd:restriction>
      </xsd:simpleType>
    </xsd:element>
    <xsd:element name="MediaServiceBillingMetadata" ma:index="1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FF15CF-D65B-4E82-86F5-80CD92F495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6F10DF-A88D-4070-81B8-0E48C235C817}">
  <ds:schemaRefs>
    <ds:schemaRef ds:uri="http://schemas.microsoft.com/office/2006/metadata/properties"/>
    <ds:schemaRef ds:uri="http://schemas.microsoft.com/office/infopath/2007/PartnerControls"/>
    <ds:schemaRef ds:uri="2a02eed1-920e-4d32-b670-4e24291162f4"/>
  </ds:schemaRefs>
</ds:datastoreItem>
</file>

<file path=customXml/itemProps3.xml><?xml version="1.0" encoding="utf-8"?>
<ds:datastoreItem xmlns:ds="http://schemas.openxmlformats.org/officeDocument/2006/customXml" ds:itemID="{0ADF104A-F91F-4AFF-8AE6-91556D4941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02eed1-920e-4d32-b670-4e24291162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43DCCF-999D-4185-BECC-CA89E32F18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Fort Knox Letterhead (2).dot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Emily Hobbs-Wright</dc:creator>
  <cp:lastModifiedBy>Andy Funke</cp:lastModifiedBy>
  <cp:revision>2</cp:revision>
  <cp:lastPrinted>2026-01-15T19:09:00Z</cp:lastPrinted>
  <dcterms:created xsi:type="dcterms:W3CDTF">2026-03-27T20:49:00Z</dcterms:created>
  <dcterms:modified xsi:type="dcterms:W3CDTF">2026-03-27T20:49:00Z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0x01010070998505565ACD44B971D1FDA7D61568</vt:lpwstr>
  </property>
</Properties>
</file>
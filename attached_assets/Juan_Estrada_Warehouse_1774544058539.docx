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3CDA" w14:textId="018FA763" w:rsidR="001F7008" w:rsidRPr="00E158F2" w:rsidRDefault="003E5878" w:rsidP="001F7008">
      <w:pPr>
        <w:ind w:left="540" w:right="443"/>
        <w:jc w:val="both"/>
        <w:rPr>
          <w:rFonts w:ascii="Arial" w:hAnsi="Arial" w:cs="Arial"/>
          <w:b/>
          <w:sz w:val="20"/>
          <w:lang w:val="en-US"/>
        </w:rPr>
      </w:pPr>
      <w:r w:rsidRPr="00E158F2">
        <w:rPr>
          <w:rFonts w:ascii="Arial" w:hAnsi="Arial" w:cs="Arial"/>
          <w:b/>
          <w:sz w:val="20"/>
          <w:lang w:val="en-US"/>
        </w:rPr>
        <w:t xml:space="preserve">03/25/2026 </w:t>
      </w:r>
    </w:p>
    <w:p w14:paraId="74935108" w14:textId="77777777" w:rsidR="001F7008" w:rsidRPr="00E158F2" w:rsidRDefault="001F7008" w:rsidP="001F7008">
      <w:pPr>
        <w:ind w:left="540" w:right="443"/>
        <w:jc w:val="both"/>
        <w:rPr>
          <w:rFonts w:ascii="Arial" w:hAnsi="Arial" w:cs="Arial"/>
          <w:b/>
          <w:sz w:val="20"/>
          <w:lang w:val="en-US"/>
        </w:rPr>
      </w:pPr>
    </w:p>
    <w:p w14:paraId="529897F1" w14:textId="77777777" w:rsidR="001F7008" w:rsidRPr="00E158F2" w:rsidRDefault="001F7008" w:rsidP="001F7008">
      <w:pPr>
        <w:ind w:left="540" w:right="443"/>
        <w:jc w:val="both"/>
        <w:rPr>
          <w:rFonts w:ascii="Arial" w:hAnsi="Arial" w:cs="Arial"/>
          <w:b/>
          <w:sz w:val="20"/>
          <w:lang w:val="en-US"/>
        </w:rPr>
      </w:pPr>
    </w:p>
    <w:p w14:paraId="4309D217" w14:textId="2A35B6F2" w:rsidR="001F7008" w:rsidRPr="00E158F2" w:rsidRDefault="00D372AF" w:rsidP="001F7008">
      <w:pPr>
        <w:ind w:left="540" w:right="443"/>
        <w:jc w:val="both"/>
        <w:rPr>
          <w:rFonts w:ascii="Arial" w:hAnsi="Arial" w:cs="Arial"/>
          <w:b/>
          <w:sz w:val="20"/>
          <w:lang w:val="en-US"/>
        </w:rPr>
      </w:pPr>
      <w:r w:rsidRPr="00E158F2">
        <w:rPr>
          <w:rFonts w:ascii="Arial" w:hAnsi="Arial" w:cs="Arial"/>
          <w:b/>
          <w:sz w:val="20"/>
          <w:lang w:val="en-US"/>
        </w:rPr>
        <w:t>Juan Estrada</w:t>
      </w:r>
    </w:p>
    <w:p w14:paraId="5BDEEC86" w14:textId="7AAECEA4" w:rsidR="00D372AF" w:rsidRPr="00E158F2" w:rsidRDefault="003E5878" w:rsidP="001F7008">
      <w:pPr>
        <w:ind w:left="540" w:right="443"/>
        <w:jc w:val="both"/>
        <w:rPr>
          <w:rFonts w:ascii="Arial" w:hAnsi="Arial" w:cs="Arial"/>
          <w:b/>
          <w:sz w:val="20"/>
          <w:lang w:val="en-US"/>
        </w:rPr>
      </w:pPr>
      <w:r w:rsidRPr="00E158F2">
        <w:rPr>
          <w:rFonts w:ascii="Arial" w:hAnsi="Arial" w:cs="Arial"/>
          <w:b/>
          <w:sz w:val="20"/>
          <w:lang w:val="en-US"/>
        </w:rPr>
        <w:t>Sent via Email</w:t>
      </w:r>
    </w:p>
    <w:p w14:paraId="6C60E9D3" w14:textId="77777777" w:rsidR="001F7008" w:rsidRPr="00E158F2" w:rsidRDefault="001F7008" w:rsidP="001F7008">
      <w:pPr>
        <w:ind w:left="540" w:right="443"/>
        <w:jc w:val="both"/>
        <w:rPr>
          <w:rFonts w:ascii="Arial" w:hAnsi="Arial" w:cs="Arial"/>
          <w:bCs/>
          <w:sz w:val="20"/>
          <w:lang w:val="en-US"/>
        </w:rPr>
      </w:pPr>
    </w:p>
    <w:p w14:paraId="5CF736D1" w14:textId="77777777" w:rsidR="001F7008" w:rsidRPr="00E158F2" w:rsidRDefault="001F7008" w:rsidP="001F7008">
      <w:pPr>
        <w:ind w:left="540" w:right="443"/>
        <w:jc w:val="both"/>
        <w:rPr>
          <w:rFonts w:ascii="Arial" w:hAnsi="Arial" w:cs="Arial"/>
          <w:bCs/>
          <w:sz w:val="20"/>
          <w:lang w:val="en-US"/>
        </w:rPr>
      </w:pPr>
    </w:p>
    <w:p w14:paraId="12FED0D0" w14:textId="77777777" w:rsidR="001F7008" w:rsidRPr="007E7A1A" w:rsidRDefault="001F7008" w:rsidP="001F7008">
      <w:pPr>
        <w:ind w:left="540" w:right="443"/>
        <w:jc w:val="both"/>
        <w:outlineLvl w:val="0"/>
        <w:rPr>
          <w:rFonts w:ascii="Arial" w:hAnsi="Arial" w:cs="Arial"/>
          <w:b/>
          <w:bCs/>
          <w:sz w:val="20"/>
        </w:rPr>
      </w:pPr>
      <w:r w:rsidRPr="007E7A1A">
        <w:rPr>
          <w:rFonts w:ascii="Arial" w:hAnsi="Arial" w:cs="Arial"/>
          <w:b/>
          <w:bCs/>
          <w:sz w:val="20"/>
        </w:rPr>
        <w:t>Private and Confidential</w:t>
      </w:r>
    </w:p>
    <w:p w14:paraId="549D69B8" w14:textId="77777777" w:rsidR="001F7008" w:rsidRPr="007E7A1A" w:rsidRDefault="001F7008" w:rsidP="001F7008">
      <w:pPr>
        <w:pStyle w:val="Footer"/>
        <w:tabs>
          <w:tab w:val="left" w:pos="720"/>
        </w:tabs>
        <w:ind w:left="540" w:right="443"/>
        <w:jc w:val="both"/>
        <w:rPr>
          <w:rFonts w:ascii="Arial" w:hAnsi="Arial" w:cs="Arial"/>
          <w:sz w:val="20"/>
        </w:rPr>
      </w:pPr>
    </w:p>
    <w:p w14:paraId="35ED8D7D" w14:textId="7BCC6978" w:rsidR="001F7008" w:rsidRPr="007E7A1A" w:rsidRDefault="001F7008" w:rsidP="001F7008">
      <w:pPr>
        <w:ind w:left="540" w:right="443"/>
        <w:jc w:val="both"/>
        <w:rPr>
          <w:rFonts w:ascii="Arial" w:hAnsi="Arial" w:cs="Arial"/>
          <w:sz w:val="20"/>
        </w:rPr>
      </w:pPr>
      <w:r w:rsidRPr="007E7A1A">
        <w:rPr>
          <w:rFonts w:ascii="Arial" w:hAnsi="Arial" w:cs="Arial"/>
          <w:sz w:val="20"/>
          <w:lang w:val="en-US"/>
        </w:rPr>
        <w:t xml:space="preserve">Dear </w:t>
      </w:r>
      <w:r w:rsidR="003E5878" w:rsidRPr="007E7A1A">
        <w:rPr>
          <w:rFonts w:ascii="Arial" w:hAnsi="Arial" w:cs="Arial"/>
          <w:b/>
          <w:sz w:val="20"/>
        </w:rPr>
        <w:t>Juan</w:t>
      </w:r>
      <w:r w:rsidRPr="007E7A1A">
        <w:rPr>
          <w:rFonts w:ascii="Arial" w:hAnsi="Arial" w:cs="Arial"/>
          <w:sz w:val="20"/>
        </w:rPr>
        <w:t>:</w:t>
      </w:r>
    </w:p>
    <w:p w14:paraId="7559BF7C" w14:textId="77777777" w:rsidR="001F7008" w:rsidRPr="007E7A1A" w:rsidRDefault="001F7008" w:rsidP="001F7008">
      <w:pPr>
        <w:ind w:left="540" w:right="443"/>
        <w:jc w:val="both"/>
        <w:rPr>
          <w:rFonts w:ascii="Arial" w:hAnsi="Arial" w:cs="Arial"/>
          <w:sz w:val="20"/>
        </w:rPr>
      </w:pPr>
    </w:p>
    <w:p w14:paraId="0F13F867" w14:textId="1A21B8F6" w:rsidR="001F7008" w:rsidRPr="007E7A1A" w:rsidRDefault="001F7008" w:rsidP="001F7008">
      <w:pPr>
        <w:pStyle w:val="Header"/>
        <w:ind w:left="547" w:right="353"/>
        <w:jc w:val="both"/>
        <w:rPr>
          <w:rFonts w:ascii="Arial" w:hAnsi="Arial" w:cs="Arial"/>
          <w:sz w:val="20"/>
          <w:lang w:val="en-US"/>
        </w:rPr>
      </w:pPr>
      <w:r w:rsidRPr="007E7A1A">
        <w:rPr>
          <w:rFonts w:ascii="Arial" w:hAnsi="Arial" w:cs="Arial"/>
          <w:sz w:val="20"/>
          <w:lang w:val="en-US"/>
        </w:rPr>
        <w:t>Further to our discussions, I am pleased to extend to you an offer of employment in the capacity of</w:t>
      </w:r>
      <w:r w:rsidRPr="007E7A1A">
        <w:rPr>
          <w:rFonts w:ascii="Arial" w:hAnsi="Arial" w:cs="Arial"/>
          <w:b/>
          <w:sz w:val="20"/>
          <w:lang w:val="en-US"/>
        </w:rPr>
        <w:t xml:space="preserve"> </w:t>
      </w:r>
      <w:r w:rsidR="003E5878" w:rsidRPr="007E7A1A">
        <w:rPr>
          <w:rFonts w:ascii="Arial" w:hAnsi="Arial" w:cs="Arial"/>
          <w:b/>
          <w:sz w:val="20"/>
          <w:lang w:val="en-US"/>
        </w:rPr>
        <w:t>Warehouse Technician</w:t>
      </w:r>
      <w:r w:rsidRPr="007E7A1A">
        <w:rPr>
          <w:rFonts w:ascii="Arial" w:hAnsi="Arial" w:cs="Arial"/>
          <w:sz w:val="20"/>
          <w:lang w:val="en-US"/>
        </w:rPr>
        <w:t xml:space="preserve"> with </w:t>
      </w:r>
      <w:r w:rsidR="003E5878" w:rsidRPr="007E7A1A">
        <w:rPr>
          <w:rFonts w:ascii="Arial" w:hAnsi="Arial" w:cs="Arial"/>
          <w:b/>
          <w:bCs/>
          <w:sz w:val="20"/>
          <w:lang w:val="en-US"/>
        </w:rPr>
        <w:t xml:space="preserve">Echo Bay Minerals </w:t>
      </w:r>
      <w:r w:rsidRPr="007E7A1A">
        <w:rPr>
          <w:rFonts w:ascii="Arial" w:hAnsi="Arial" w:cs="Arial"/>
          <w:sz w:val="20"/>
          <w:lang w:val="en-US"/>
        </w:rPr>
        <w:t xml:space="preserve">(the “Company”), an independently operated wholly-owned subsidiary of Kinross Gold U.S.A., Inc. (“Kinross”), commencing on </w:t>
      </w:r>
      <w:r w:rsidR="003E5878" w:rsidRPr="007E7A1A">
        <w:rPr>
          <w:rFonts w:ascii="Arial" w:hAnsi="Arial" w:cs="Arial"/>
          <w:b/>
          <w:bCs/>
          <w:sz w:val="20"/>
          <w:lang w:val="en-US"/>
        </w:rPr>
        <w:t>0</w:t>
      </w:r>
      <w:r w:rsidR="002B31AF" w:rsidRPr="007E7A1A">
        <w:rPr>
          <w:rFonts w:ascii="Arial" w:hAnsi="Arial" w:cs="Arial"/>
          <w:b/>
          <w:bCs/>
          <w:sz w:val="20"/>
          <w:lang w:val="en-US"/>
        </w:rPr>
        <w:t>5/25/2026</w:t>
      </w:r>
      <w:r w:rsidRPr="007E7A1A">
        <w:rPr>
          <w:rFonts w:ascii="Arial" w:hAnsi="Arial" w:cs="Arial"/>
          <w:sz w:val="20"/>
          <w:lang w:val="en-US"/>
        </w:rPr>
        <w:t xml:space="preserve">. This position is based out of </w:t>
      </w:r>
      <w:r w:rsidR="002B31AF" w:rsidRPr="007E7A1A">
        <w:rPr>
          <w:rFonts w:ascii="Arial" w:hAnsi="Arial" w:cs="Arial"/>
          <w:b/>
          <w:bCs/>
          <w:sz w:val="20"/>
          <w:lang w:val="en-US"/>
        </w:rPr>
        <w:t xml:space="preserve">Republic, WA </w:t>
      </w:r>
      <w:r w:rsidRPr="007E7A1A">
        <w:rPr>
          <w:rFonts w:ascii="Arial" w:hAnsi="Arial" w:cs="Arial"/>
          <w:sz w:val="20"/>
          <w:lang w:val="en-US"/>
        </w:rPr>
        <w:t xml:space="preserve">and reports to the </w:t>
      </w:r>
      <w:r w:rsidR="002B31AF" w:rsidRPr="007E7A1A">
        <w:rPr>
          <w:rFonts w:ascii="Arial" w:hAnsi="Arial" w:cs="Arial"/>
          <w:b/>
          <w:sz w:val="20"/>
          <w:lang w:val="en-US"/>
        </w:rPr>
        <w:t>Supply Chain Superintendent</w:t>
      </w:r>
      <w:r w:rsidRPr="007E7A1A">
        <w:rPr>
          <w:rFonts w:ascii="Arial" w:hAnsi="Arial" w:cs="Arial"/>
          <w:b/>
          <w:sz w:val="20"/>
          <w:lang w:val="en-US"/>
        </w:rPr>
        <w:t>.</w:t>
      </w:r>
      <w:r w:rsidRPr="007E7A1A">
        <w:rPr>
          <w:rFonts w:ascii="Arial" w:hAnsi="Arial" w:cs="Arial"/>
          <w:sz w:val="20"/>
          <w:lang w:val="en-US"/>
        </w:rPr>
        <w:t xml:space="preserve"> </w:t>
      </w:r>
    </w:p>
    <w:p w14:paraId="0C2D40BE" w14:textId="77777777" w:rsidR="001F7008" w:rsidRPr="007E7A1A" w:rsidRDefault="001F7008" w:rsidP="001F7008">
      <w:pPr>
        <w:ind w:left="540" w:right="353"/>
        <w:jc w:val="both"/>
        <w:rPr>
          <w:rFonts w:ascii="Arial" w:hAnsi="Arial" w:cs="Arial"/>
          <w:sz w:val="20"/>
        </w:rPr>
      </w:pPr>
    </w:p>
    <w:p w14:paraId="3F196AC7" w14:textId="77777777" w:rsidR="001F7008" w:rsidRPr="007E7A1A" w:rsidRDefault="001F7008" w:rsidP="001F7008">
      <w:pPr>
        <w:ind w:left="540" w:right="353"/>
        <w:jc w:val="both"/>
        <w:rPr>
          <w:rFonts w:ascii="Arial" w:hAnsi="Arial" w:cs="Arial"/>
          <w:sz w:val="20"/>
          <w:lang w:val="en-US"/>
        </w:rPr>
      </w:pPr>
      <w:r w:rsidRPr="007E7A1A">
        <w:rPr>
          <w:rFonts w:ascii="Arial" w:hAnsi="Arial" w:cs="Arial"/>
          <w:sz w:val="20"/>
          <w:lang w:val="en-US"/>
        </w:rPr>
        <w:t>The following terms and conditions of this offer are set out below:</w:t>
      </w:r>
    </w:p>
    <w:p w14:paraId="10152571" w14:textId="6D1E3536" w:rsidR="001F7008" w:rsidRPr="007E7A1A" w:rsidRDefault="001F7008" w:rsidP="007E7A1A">
      <w:pPr>
        <w:pStyle w:val="Heading1"/>
        <w:keepNext w:val="0"/>
        <w:numPr>
          <w:ilvl w:val="0"/>
          <w:numId w:val="3"/>
        </w:numPr>
        <w:ind w:left="540" w:right="353"/>
        <w:jc w:val="both"/>
        <w:rPr>
          <w:rFonts w:eastAsia="Times"/>
          <w:b w:val="0"/>
          <w:sz w:val="20"/>
          <w:szCs w:val="20"/>
        </w:rPr>
      </w:pPr>
      <w:r w:rsidRPr="007E7A1A">
        <w:rPr>
          <w:rFonts w:eastAsia="Times"/>
          <w:b w:val="0"/>
          <w:sz w:val="20"/>
          <w:szCs w:val="20"/>
        </w:rPr>
        <w:t xml:space="preserve">Your starting hourly wage will be </w:t>
      </w:r>
      <w:r w:rsidRPr="007E7A1A">
        <w:rPr>
          <w:rFonts w:eastAsia="Times"/>
          <w:sz w:val="20"/>
          <w:szCs w:val="20"/>
        </w:rPr>
        <w:t>US $</w:t>
      </w:r>
      <w:r w:rsidR="002B31AF" w:rsidRPr="007E7A1A">
        <w:rPr>
          <w:rFonts w:eastAsia="Times"/>
          <w:sz w:val="20"/>
          <w:szCs w:val="20"/>
        </w:rPr>
        <w:t>38.80</w:t>
      </w:r>
      <w:r w:rsidRPr="007E7A1A">
        <w:rPr>
          <w:rFonts w:eastAsia="Times"/>
          <w:sz w:val="20"/>
          <w:szCs w:val="20"/>
        </w:rPr>
        <w:t>/hour</w:t>
      </w:r>
      <w:r w:rsidRPr="007E7A1A">
        <w:rPr>
          <w:rFonts w:eastAsia="Times"/>
          <w:b w:val="0"/>
          <w:sz w:val="20"/>
          <w:szCs w:val="20"/>
        </w:rPr>
        <w:t xml:space="preserve"> less applicable statutory and legally mandated withholdings.</w:t>
      </w:r>
    </w:p>
    <w:p w14:paraId="164A09B7" w14:textId="77777777" w:rsidR="001F7008" w:rsidRPr="007E7A1A" w:rsidRDefault="001F7008" w:rsidP="001F7008">
      <w:pPr>
        <w:pStyle w:val="ListParagraph"/>
        <w:numPr>
          <w:ilvl w:val="0"/>
          <w:numId w:val="3"/>
        </w:numPr>
        <w:ind w:left="634" w:right="360" w:hanging="450"/>
        <w:jc w:val="both"/>
        <w:rPr>
          <w:rFonts w:ascii="Arial" w:hAnsi="Arial" w:cs="Arial"/>
          <w:i/>
          <w:iCs/>
          <w:sz w:val="20"/>
        </w:rPr>
      </w:pPr>
      <w:r w:rsidRPr="007E7A1A">
        <w:rPr>
          <w:rFonts w:ascii="Arial" w:hAnsi="Arial" w:cs="Arial"/>
          <w:sz w:val="20"/>
        </w:rPr>
        <w:t>You will be eligible to participate in the Company’s hourly bonus program effective on your date of hire.  The hourly bonus is based on the site’s attainment of Safety, Environmental, Production and Cost metrics.  Bonuses are typically paid on the second pay day following the end of each quarter.  Bonus payments are not guaranteed in any particular year(s) or from year to year.  The hourly bonus program can be modified at the Company’s discretion.</w:t>
      </w:r>
    </w:p>
    <w:p w14:paraId="316364A8" w14:textId="77777777" w:rsidR="001F7008" w:rsidRPr="007E7A1A" w:rsidRDefault="001F7008" w:rsidP="001F7008">
      <w:pPr>
        <w:pStyle w:val="ListParagraph"/>
        <w:rPr>
          <w:rFonts w:ascii="Arial" w:hAnsi="Arial" w:cs="Arial"/>
          <w:i/>
          <w:iCs/>
          <w:sz w:val="20"/>
        </w:rPr>
      </w:pPr>
    </w:p>
    <w:p w14:paraId="4D195D31" w14:textId="1508C98D" w:rsidR="001F7008" w:rsidRPr="007E7A1A" w:rsidRDefault="001F7008" w:rsidP="001F7008">
      <w:pPr>
        <w:pStyle w:val="BodyTextIndent3"/>
        <w:numPr>
          <w:ilvl w:val="0"/>
          <w:numId w:val="3"/>
        </w:numPr>
        <w:tabs>
          <w:tab w:val="num" w:pos="1077"/>
          <w:tab w:val="num" w:pos="2340"/>
        </w:tabs>
        <w:spacing w:after="0"/>
        <w:ind w:left="634" w:right="360"/>
        <w:jc w:val="both"/>
        <w:rPr>
          <w:rFonts w:ascii="Arial" w:hAnsi="Arial" w:cs="Arial"/>
          <w:sz w:val="20"/>
          <w:szCs w:val="20"/>
        </w:rPr>
      </w:pPr>
      <w:r w:rsidRPr="007E7A1A">
        <w:rPr>
          <w:rFonts w:ascii="Arial" w:hAnsi="Arial" w:cs="Arial"/>
          <w:sz w:val="20"/>
          <w:szCs w:val="20"/>
        </w:rPr>
        <w:t xml:space="preserve">Annual Paid Time Off (PTO) will be </w:t>
      </w:r>
      <w:r w:rsidRPr="007E7A1A">
        <w:rPr>
          <w:rFonts w:ascii="Arial" w:hAnsi="Arial" w:cs="Arial"/>
          <w:bCs/>
          <w:sz w:val="20"/>
          <w:szCs w:val="20"/>
        </w:rPr>
        <w:t>a maximum of</w:t>
      </w:r>
      <w:r w:rsidRPr="007E7A1A">
        <w:rPr>
          <w:rFonts w:ascii="Arial" w:hAnsi="Arial" w:cs="Arial"/>
          <w:b/>
          <w:sz w:val="20"/>
          <w:szCs w:val="20"/>
        </w:rPr>
        <w:t xml:space="preserve"> </w:t>
      </w:r>
      <w:r w:rsidR="00FA4B98">
        <w:rPr>
          <w:rFonts w:ascii="Arial" w:hAnsi="Arial" w:cs="Arial"/>
          <w:b/>
          <w:sz w:val="20"/>
          <w:szCs w:val="20"/>
        </w:rPr>
        <w:t>96</w:t>
      </w:r>
      <w:r w:rsidRPr="007E7A1A">
        <w:rPr>
          <w:rFonts w:ascii="Arial" w:hAnsi="Arial" w:cs="Arial"/>
          <w:sz w:val="20"/>
          <w:szCs w:val="20"/>
        </w:rPr>
        <w:t xml:space="preserve"> </w:t>
      </w:r>
      <w:r w:rsidRPr="007E7A1A">
        <w:rPr>
          <w:rFonts w:ascii="Arial" w:hAnsi="Arial" w:cs="Arial"/>
          <w:b/>
          <w:bCs/>
          <w:sz w:val="20"/>
          <w:szCs w:val="20"/>
        </w:rPr>
        <w:t>hours</w:t>
      </w:r>
      <w:r w:rsidRPr="007E7A1A">
        <w:rPr>
          <w:rFonts w:ascii="Arial" w:hAnsi="Arial" w:cs="Arial"/>
          <w:sz w:val="20"/>
          <w:szCs w:val="20"/>
        </w:rPr>
        <w:t xml:space="preserve"> per year (accrued per pay period), to be taken at a time which is agreeable to both you and the Company, subject to the Company's PTO policy. PTO earned in your first calendar year of employment is prorated based on your start date. You will also be eligible for 10 paid holidays each calendar year</w:t>
      </w:r>
      <w:r w:rsidRPr="007E7A1A">
        <w:rPr>
          <w:rFonts w:ascii="Arial" w:hAnsi="Arial" w:cs="Arial"/>
          <w:i/>
          <w:iCs/>
          <w:sz w:val="20"/>
          <w:szCs w:val="20"/>
        </w:rPr>
        <w:t>.</w:t>
      </w:r>
    </w:p>
    <w:p w14:paraId="18BB5B94" w14:textId="77777777" w:rsidR="001F7008" w:rsidRPr="007E7A1A" w:rsidRDefault="001F7008" w:rsidP="001F7008">
      <w:pPr>
        <w:pStyle w:val="BodyTextIndent3"/>
        <w:numPr>
          <w:ilvl w:val="0"/>
          <w:numId w:val="3"/>
        </w:numPr>
        <w:tabs>
          <w:tab w:val="num" w:pos="1077"/>
          <w:tab w:val="num" w:pos="2340"/>
        </w:tabs>
        <w:spacing w:before="120"/>
        <w:ind w:left="540" w:right="353"/>
        <w:jc w:val="both"/>
        <w:rPr>
          <w:rFonts w:ascii="Arial" w:hAnsi="Arial" w:cs="Arial"/>
          <w:sz w:val="20"/>
          <w:szCs w:val="20"/>
        </w:rPr>
      </w:pPr>
      <w:r w:rsidRPr="007E7A1A">
        <w:rPr>
          <w:rFonts w:ascii="Arial" w:hAnsi="Arial" w:cs="Arial"/>
          <w:sz w:val="20"/>
          <w:szCs w:val="20"/>
        </w:rPr>
        <w:t>You will be eligible to participate in the Company’s comprehensive benefit program according to its terms and conditions. Generally, eligibility begins on the first of the month following hire.  A summary of these benefits is attached to this letter. Full details of these benefits, including medical, dental, vision, life and disability insurance, will be provided to you on commencement of employment.  Kinross reviews its employee benefit plans and programs periodically and all are subject to change or termination.</w:t>
      </w:r>
    </w:p>
    <w:p w14:paraId="66B4F03D" w14:textId="77777777" w:rsidR="001F7008" w:rsidRPr="007E7A1A" w:rsidRDefault="001F7008" w:rsidP="001F7008">
      <w:pPr>
        <w:pStyle w:val="ListParagraph"/>
        <w:numPr>
          <w:ilvl w:val="0"/>
          <w:numId w:val="3"/>
        </w:numPr>
        <w:tabs>
          <w:tab w:val="num" w:pos="540"/>
          <w:tab w:val="num" w:pos="2340"/>
        </w:tabs>
        <w:ind w:left="540" w:right="353"/>
        <w:jc w:val="both"/>
        <w:rPr>
          <w:rFonts w:ascii="Arial" w:hAnsi="Arial" w:cs="Arial"/>
          <w:sz w:val="20"/>
          <w:lang w:val="en-US"/>
        </w:rPr>
      </w:pPr>
      <w:r w:rsidRPr="007E7A1A">
        <w:rPr>
          <w:rFonts w:ascii="Arial" w:hAnsi="Arial" w:cs="Arial"/>
          <w:sz w:val="20"/>
          <w:lang w:val="en-US"/>
        </w:rPr>
        <w:t xml:space="preserve">You will be eligible to participate in the Kinross Gold Retirement Plan (a 401(k) plan) according to its terms and conditions generally summarized as follows. The first of the month following hire date, you will be automatically enrolled to defer 3% of your eligible pay as pre-tax contributions. You may change your deferral rate at any time.  The first of the month following the completion of three (3) months of employment, Kinross will match 100% of your deferral contributions limited to 6% of your eligible pay per pay period. The first of the month following the completion of six (6) months of employment, Kinross will make additional contributions equal to 4% of your eligible pay per pay period. </w:t>
      </w:r>
    </w:p>
    <w:p w14:paraId="46714C32" w14:textId="77777777" w:rsidR="001F7008" w:rsidRPr="007E7A1A" w:rsidRDefault="001F7008" w:rsidP="001F7008">
      <w:pPr>
        <w:pStyle w:val="ListParagraph"/>
        <w:ind w:left="540" w:right="353"/>
        <w:jc w:val="both"/>
        <w:rPr>
          <w:rFonts w:ascii="Arial" w:hAnsi="Arial" w:cs="Arial"/>
          <w:sz w:val="20"/>
          <w:lang w:val="en-US"/>
        </w:rPr>
      </w:pPr>
    </w:p>
    <w:p w14:paraId="0384F38F" w14:textId="77777777" w:rsidR="001F7008" w:rsidRPr="007E7A1A" w:rsidRDefault="001F7008" w:rsidP="001F7008">
      <w:pPr>
        <w:pStyle w:val="ListParagraph"/>
        <w:numPr>
          <w:ilvl w:val="0"/>
          <w:numId w:val="3"/>
        </w:numPr>
        <w:ind w:left="540" w:right="353"/>
        <w:jc w:val="both"/>
        <w:rPr>
          <w:rFonts w:ascii="Arial" w:hAnsi="Arial" w:cs="Arial"/>
          <w:sz w:val="20"/>
          <w:lang w:val="en-US"/>
        </w:rPr>
      </w:pPr>
      <w:r w:rsidRPr="007E7A1A">
        <w:rPr>
          <w:rFonts w:ascii="Arial" w:hAnsi="Arial" w:cs="Arial"/>
          <w:sz w:val="20"/>
          <w:lang w:val="en-US"/>
        </w:rPr>
        <w:t xml:space="preserve">You will be eligible to participate in the Kinross Employee Share Purchase Plan upon your first day of employment, according to its terms and conditions. This plan allows you to contribute up to 10% of your base salary to purchase Kinross common stock and receive a 50% match from Kinross. Participation in the plan, and any change to contribution levels, should be made online through your Shareworks account and will become effective on the first day of the quarter following 60 days’ notice. </w:t>
      </w:r>
    </w:p>
    <w:p w14:paraId="1E805CD0" w14:textId="77777777" w:rsidR="001F7008" w:rsidRPr="007E7A1A" w:rsidRDefault="001F7008" w:rsidP="001F7008">
      <w:pPr>
        <w:pStyle w:val="ListParagraph"/>
        <w:ind w:left="540" w:right="353"/>
        <w:jc w:val="both"/>
        <w:rPr>
          <w:rFonts w:ascii="Arial" w:hAnsi="Arial" w:cs="Arial"/>
          <w:sz w:val="20"/>
          <w:lang w:val="en-US"/>
        </w:rPr>
      </w:pPr>
    </w:p>
    <w:p w14:paraId="5B6FE667" w14:textId="77777777" w:rsidR="001F7008" w:rsidRPr="007E7A1A" w:rsidRDefault="001F7008" w:rsidP="001F7008">
      <w:pPr>
        <w:pStyle w:val="BodyTextIndent3"/>
        <w:numPr>
          <w:ilvl w:val="0"/>
          <w:numId w:val="3"/>
        </w:numPr>
        <w:tabs>
          <w:tab w:val="num" w:pos="1077"/>
          <w:tab w:val="num" w:pos="2340"/>
        </w:tabs>
        <w:spacing w:before="120"/>
        <w:ind w:left="540" w:right="443"/>
        <w:jc w:val="both"/>
        <w:rPr>
          <w:rFonts w:ascii="Arial" w:hAnsi="Arial" w:cs="Arial"/>
          <w:sz w:val="20"/>
          <w:szCs w:val="20"/>
        </w:rPr>
      </w:pPr>
      <w:r w:rsidRPr="007E7A1A">
        <w:rPr>
          <w:rFonts w:ascii="Arial" w:hAnsi="Arial" w:cs="Arial"/>
          <w:sz w:val="20"/>
          <w:szCs w:val="20"/>
        </w:rPr>
        <w:t>You will be subject to and must comply with the employment policies, practices and rules of the Company, including but not limited to the Kinross Code of Business Conduct and Ethics, a copy of which will be sent to you under separate cover. While other independently operated subsidiaries of Kinross Gold U.S.A., Inc. may utilize common policies, you acknowledge your employment is with the Company and no other entity.</w:t>
      </w:r>
    </w:p>
    <w:p w14:paraId="6EE6DE4C" w14:textId="77777777" w:rsidR="001F7008" w:rsidRPr="007E7A1A" w:rsidRDefault="001F7008" w:rsidP="001F7008">
      <w:pPr>
        <w:pStyle w:val="BodyTextIndent3"/>
        <w:numPr>
          <w:ilvl w:val="0"/>
          <w:numId w:val="3"/>
        </w:numPr>
        <w:tabs>
          <w:tab w:val="num" w:pos="1077"/>
          <w:tab w:val="num" w:pos="2340"/>
        </w:tabs>
        <w:spacing w:before="120"/>
        <w:ind w:left="540" w:right="443"/>
        <w:jc w:val="both"/>
        <w:rPr>
          <w:rFonts w:ascii="Arial" w:hAnsi="Arial" w:cs="Arial"/>
          <w:sz w:val="20"/>
          <w:szCs w:val="20"/>
        </w:rPr>
      </w:pPr>
      <w:r w:rsidRPr="007E7A1A">
        <w:rPr>
          <w:rFonts w:ascii="Arial" w:hAnsi="Arial" w:cs="Arial"/>
          <w:sz w:val="20"/>
          <w:szCs w:val="20"/>
        </w:rPr>
        <w:lastRenderedPageBreak/>
        <w:t>You agree not to use for your own account or disclose to anyone else, during or after the term of your employment, any confidential or proprietary information or material relating to the Company’s operations or business (that is not otherwise available in the public domain) which you obtain from the Company or its officers, employees, or agents by virtue of your employment with the Company.</w:t>
      </w:r>
    </w:p>
    <w:p w14:paraId="29EB047E" w14:textId="77777777" w:rsidR="001F7008" w:rsidRPr="007E7A1A" w:rsidRDefault="001F7008" w:rsidP="001F7008">
      <w:pPr>
        <w:pStyle w:val="BodyTextIndent3"/>
        <w:numPr>
          <w:ilvl w:val="0"/>
          <w:numId w:val="3"/>
        </w:numPr>
        <w:tabs>
          <w:tab w:val="num" w:pos="1077"/>
          <w:tab w:val="num" w:pos="2340"/>
        </w:tabs>
        <w:spacing w:before="120"/>
        <w:ind w:left="540" w:right="443"/>
        <w:jc w:val="both"/>
        <w:rPr>
          <w:rFonts w:ascii="Arial" w:hAnsi="Arial" w:cs="Arial"/>
          <w:sz w:val="20"/>
          <w:szCs w:val="20"/>
        </w:rPr>
      </w:pPr>
      <w:r w:rsidRPr="007E7A1A">
        <w:rPr>
          <w:rFonts w:ascii="Arial" w:hAnsi="Arial" w:cs="Arial"/>
          <w:sz w:val="20"/>
          <w:szCs w:val="20"/>
        </w:rPr>
        <w:t xml:space="preserve">You will ensure that your personal interests do not conflict with the Company’s interests. You agree to promptly report any potential or actual conflicts of interest to me. A conflict of interest would include, for instance, a financial interest of yours or of a family member in the Company or a competitor. </w:t>
      </w:r>
    </w:p>
    <w:p w14:paraId="38182B6B" w14:textId="77777777" w:rsidR="001F7008" w:rsidRPr="007E7A1A" w:rsidRDefault="001F7008" w:rsidP="001F7008">
      <w:pPr>
        <w:widowControl w:val="0"/>
        <w:numPr>
          <w:ilvl w:val="0"/>
          <w:numId w:val="3"/>
        </w:numPr>
        <w:tabs>
          <w:tab w:val="num" w:pos="1077"/>
          <w:tab w:val="num" w:pos="2340"/>
        </w:tabs>
        <w:autoSpaceDE w:val="0"/>
        <w:autoSpaceDN w:val="0"/>
        <w:adjustRightInd w:val="0"/>
        <w:spacing w:before="120" w:after="120"/>
        <w:ind w:left="540" w:right="443"/>
        <w:jc w:val="both"/>
        <w:rPr>
          <w:rFonts w:ascii="Arial" w:hAnsi="Arial" w:cs="Arial"/>
          <w:sz w:val="20"/>
          <w:lang w:val="en-US"/>
        </w:rPr>
      </w:pPr>
      <w:r w:rsidRPr="007E7A1A">
        <w:rPr>
          <w:rFonts w:ascii="Arial" w:hAnsi="Arial" w:cs="Arial"/>
          <w:sz w:val="20"/>
          <w:lang w:val="en-US"/>
        </w:rPr>
        <w:t xml:space="preserve">You will immediately report any inventions, discoveries and innovations relating to the business of the Company made or conceived by you while employed by the Company.  You agree that all of these will be the exclusive property of the Company.  You understand that your agreement to assign all inventions to the Company does not obligate you to assign or offer to assign to the Company any of your rights in an invention for which no equipment, supplies, facilities or trade secret information of the Company was used and which was developed entirely on your own time, unless (a) the invention relates (i) directly to the business of the Company or (ii) to the Company's actual or demonstrably anticipated research or development, or (b) the invention results from any work performed by you for the Company.  </w:t>
      </w:r>
    </w:p>
    <w:p w14:paraId="124672F4" w14:textId="77777777" w:rsidR="001F7008" w:rsidRPr="007E7A1A" w:rsidRDefault="001F7008" w:rsidP="001F7008">
      <w:pPr>
        <w:pStyle w:val="BodyTextIndent3"/>
        <w:numPr>
          <w:ilvl w:val="0"/>
          <w:numId w:val="3"/>
        </w:numPr>
        <w:tabs>
          <w:tab w:val="num" w:pos="1077"/>
          <w:tab w:val="num" w:pos="2340"/>
        </w:tabs>
        <w:spacing w:before="120"/>
        <w:ind w:left="540" w:right="443"/>
        <w:jc w:val="both"/>
        <w:rPr>
          <w:rFonts w:ascii="Arial" w:hAnsi="Arial" w:cs="Arial"/>
          <w:sz w:val="20"/>
          <w:szCs w:val="20"/>
        </w:rPr>
      </w:pPr>
      <w:r w:rsidRPr="007E7A1A">
        <w:rPr>
          <w:rFonts w:ascii="Arial" w:hAnsi="Arial" w:cs="Arial"/>
          <w:sz w:val="20"/>
          <w:szCs w:val="20"/>
        </w:rPr>
        <w:t>You represent to the Company that you have no obligations, legal or otherwise, that are inconsistent with the terms of this employment offer, or with your employment obligations to the Company. You represent that you will not, by accepting employment with the Company or by carrying out your employment duties pursuant to this offer, be in breach of any obligations that you owe to any other person or entity.</w:t>
      </w:r>
    </w:p>
    <w:p w14:paraId="33B4AE44" w14:textId="77777777" w:rsidR="001F7008" w:rsidRPr="007E7A1A" w:rsidRDefault="001F7008" w:rsidP="001F7008">
      <w:pPr>
        <w:pStyle w:val="BodyTextIndent3"/>
        <w:numPr>
          <w:ilvl w:val="0"/>
          <w:numId w:val="3"/>
        </w:numPr>
        <w:tabs>
          <w:tab w:val="num" w:pos="1077"/>
          <w:tab w:val="num" w:pos="2340"/>
        </w:tabs>
        <w:spacing w:before="120"/>
        <w:ind w:left="540" w:right="443"/>
        <w:jc w:val="both"/>
        <w:rPr>
          <w:rFonts w:ascii="Arial" w:hAnsi="Arial" w:cs="Arial"/>
          <w:sz w:val="20"/>
          <w:szCs w:val="20"/>
        </w:rPr>
      </w:pPr>
      <w:r w:rsidRPr="007E7A1A">
        <w:rPr>
          <w:rFonts w:ascii="Arial" w:hAnsi="Arial" w:cs="Arial"/>
          <w:sz w:val="20"/>
          <w:szCs w:val="20"/>
        </w:rPr>
        <w:t>You acknowledge that this offer letter does not constitute an employment contract for employment of any particular duration and represents the entire agreement between you and the Company, excepting certificates of compliance and acknowledgements of policies which you shall be required to sign from time to time. No verbal or written agreements, promises, or representations that are not specifically stated in this offer are or will be binding upon the Company. In addition, the Company reserves the right to change your responsibilities, duties, supervisor, work hours, work location, compensation, and benefits programs from time to time, at its reasonable discretion, except as otherwise provided by law.</w:t>
      </w:r>
    </w:p>
    <w:p w14:paraId="358E4650" w14:textId="77777777" w:rsidR="001F7008" w:rsidRPr="007E7A1A" w:rsidRDefault="001F7008" w:rsidP="001F7008">
      <w:pPr>
        <w:pStyle w:val="BodyTextIndent3"/>
        <w:numPr>
          <w:ilvl w:val="0"/>
          <w:numId w:val="3"/>
        </w:numPr>
        <w:tabs>
          <w:tab w:val="num" w:pos="1077"/>
          <w:tab w:val="num" w:pos="2340"/>
        </w:tabs>
        <w:spacing w:before="120"/>
        <w:ind w:left="540" w:right="443"/>
        <w:jc w:val="both"/>
        <w:rPr>
          <w:rFonts w:ascii="Arial" w:hAnsi="Arial" w:cs="Arial"/>
          <w:sz w:val="20"/>
          <w:szCs w:val="20"/>
        </w:rPr>
      </w:pPr>
      <w:r w:rsidRPr="007E7A1A">
        <w:rPr>
          <w:rFonts w:ascii="Arial" w:hAnsi="Arial" w:cs="Arial"/>
          <w:sz w:val="20"/>
          <w:szCs w:val="20"/>
        </w:rPr>
        <w:t>In accepting this offer of employment, you represent that you have not relied on any agreements or representations, express or implied, written or verbal with respect to your employment by the Company other than those set forth in this offer letter.  Your employment relationship is “at will” and may be terminated by you or the Company at any time, for any reason, with or without cause or notice. No representative of the Company other than the President of the Company has the authority to make an exception to this, and such exception must be in writing and signed by the President of the Company.</w:t>
      </w:r>
    </w:p>
    <w:p w14:paraId="2E2C3C36" w14:textId="77777777" w:rsidR="001F7008" w:rsidRPr="007E7A1A" w:rsidRDefault="001F7008" w:rsidP="001F7008">
      <w:pPr>
        <w:pStyle w:val="BodyTextIndent3"/>
        <w:numPr>
          <w:ilvl w:val="0"/>
          <w:numId w:val="3"/>
        </w:numPr>
        <w:tabs>
          <w:tab w:val="num" w:pos="1077"/>
          <w:tab w:val="num" w:pos="2340"/>
        </w:tabs>
        <w:spacing w:before="120"/>
        <w:ind w:left="540" w:right="443"/>
        <w:jc w:val="both"/>
        <w:rPr>
          <w:rFonts w:ascii="Arial" w:hAnsi="Arial" w:cs="Arial"/>
          <w:sz w:val="20"/>
          <w:szCs w:val="20"/>
        </w:rPr>
      </w:pPr>
      <w:r w:rsidRPr="007E7A1A">
        <w:rPr>
          <w:rFonts w:ascii="Arial" w:hAnsi="Arial" w:cs="Arial"/>
          <w:sz w:val="20"/>
          <w:szCs w:val="20"/>
        </w:rPr>
        <w:t xml:space="preserve">This offer is contingent on the successful completion of post-offer, background check, pre-employment physical, and drug screening. Please note that the Company will first conduct the background check and drug screening </w:t>
      </w:r>
      <w:r w:rsidRPr="007E7A1A">
        <w:rPr>
          <w:rFonts w:ascii="Arial" w:hAnsi="Arial" w:cs="Arial"/>
          <w:i/>
          <w:sz w:val="20"/>
          <w:szCs w:val="20"/>
        </w:rPr>
        <w:t>before you are asked to undertake the pre-employment physical</w:t>
      </w:r>
      <w:r w:rsidRPr="007E7A1A">
        <w:rPr>
          <w:rFonts w:ascii="Arial" w:hAnsi="Arial" w:cs="Arial"/>
          <w:sz w:val="20"/>
          <w:szCs w:val="20"/>
        </w:rPr>
        <w:t xml:space="preserve">. You will only be asked to undertake a pre-employment physical if you successfully complete the background check and drug screening. The pre-employment physical will be the last pre-employment condition you need to meet. Accordingly, if you receive notification to appear for a physical, that means you have successfully satisfied all other pre-employment contingencies. </w:t>
      </w:r>
    </w:p>
    <w:p w14:paraId="720EB297" w14:textId="77777777" w:rsidR="001F7008" w:rsidRPr="007E7A1A" w:rsidRDefault="001F7008" w:rsidP="001F7008">
      <w:pPr>
        <w:pStyle w:val="BodyTextIndent3"/>
        <w:numPr>
          <w:ilvl w:val="0"/>
          <w:numId w:val="3"/>
        </w:numPr>
        <w:tabs>
          <w:tab w:val="num" w:pos="1077"/>
          <w:tab w:val="num" w:pos="2340"/>
        </w:tabs>
        <w:spacing w:before="120"/>
        <w:ind w:left="540" w:right="443"/>
        <w:jc w:val="both"/>
        <w:rPr>
          <w:rFonts w:ascii="Arial" w:hAnsi="Arial" w:cs="Arial"/>
          <w:sz w:val="20"/>
          <w:szCs w:val="20"/>
        </w:rPr>
      </w:pPr>
      <w:r w:rsidRPr="007E7A1A">
        <w:rPr>
          <w:rFonts w:ascii="Arial" w:hAnsi="Arial" w:cs="Arial"/>
          <w:sz w:val="20"/>
          <w:szCs w:val="20"/>
        </w:rPr>
        <w:t xml:space="preserve">Also, it is required by law that employees show proof of citizenship or legal authorization to work in the United States. Please refer to the attached sheet for further information about this matter and please bring your original document(s) with you on your first day of work. </w:t>
      </w:r>
    </w:p>
    <w:p w14:paraId="38E635EE" w14:textId="6290FEE3" w:rsidR="001F7008" w:rsidRPr="007E7A1A" w:rsidRDefault="001F7008" w:rsidP="001F7008">
      <w:pPr>
        <w:pStyle w:val="BodyTextIndent3"/>
        <w:numPr>
          <w:ilvl w:val="0"/>
          <w:numId w:val="3"/>
        </w:numPr>
        <w:tabs>
          <w:tab w:val="num" w:pos="1077"/>
          <w:tab w:val="num" w:pos="2340"/>
        </w:tabs>
        <w:spacing w:before="120"/>
        <w:ind w:left="540" w:right="443"/>
        <w:jc w:val="both"/>
        <w:rPr>
          <w:rFonts w:ascii="Arial" w:hAnsi="Arial" w:cs="Arial"/>
          <w:sz w:val="20"/>
          <w:szCs w:val="20"/>
        </w:rPr>
      </w:pPr>
      <w:r w:rsidRPr="007E7A1A">
        <w:rPr>
          <w:rFonts w:ascii="Arial" w:hAnsi="Arial" w:cs="Arial"/>
          <w:sz w:val="20"/>
          <w:szCs w:val="20"/>
        </w:rPr>
        <w:t xml:space="preserve">This offer of employment is governed by the laws of the State of </w:t>
      </w:r>
      <w:r w:rsidR="0073245D" w:rsidRPr="007E7A1A">
        <w:rPr>
          <w:rFonts w:ascii="Arial" w:hAnsi="Arial" w:cs="Arial"/>
          <w:b/>
          <w:bCs/>
          <w:sz w:val="20"/>
          <w:szCs w:val="20"/>
        </w:rPr>
        <w:t>Washington</w:t>
      </w:r>
      <w:r w:rsidRPr="007E7A1A">
        <w:rPr>
          <w:rFonts w:ascii="Arial" w:hAnsi="Arial" w:cs="Arial"/>
          <w:sz w:val="20"/>
          <w:szCs w:val="20"/>
        </w:rPr>
        <w:t xml:space="preserve">, except any conflicts of laws provisions thereof, and the laws of the United States applicable therein. </w:t>
      </w:r>
    </w:p>
    <w:p w14:paraId="72AFB4AA" w14:textId="77777777" w:rsidR="001F7008" w:rsidRPr="007E7A1A" w:rsidRDefault="001F7008" w:rsidP="001F7008">
      <w:pPr>
        <w:ind w:left="540" w:right="443"/>
        <w:jc w:val="both"/>
        <w:rPr>
          <w:rFonts w:ascii="Arial" w:hAnsi="Arial" w:cs="Arial"/>
          <w:sz w:val="20"/>
        </w:rPr>
      </w:pPr>
    </w:p>
    <w:p w14:paraId="59B2C95B" w14:textId="0644F8EE" w:rsidR="001F7008" w:rsidRPr="007E7A1A" w:rsidRDefault="001F7008" w:rsidP="001F7008">
      <w:pPr>
        <w:ind w:left="540" w:right="443"/>
        <w:jc w:val="both"/>
        <w:rPr>
          <w:rFonts w:ascii="Arial" w:hAnsi="Arial" w:cs="Arial"/>
          <w:sz w:val="20"/>
          <w:lang w:val="en-US"/>
        </w:rPr>
      </w:pPr>
      <w:r w:rsidRPr="007E7A1A">
        <w:rPr>
          <w:rFonts w:ascii="Arial" w:hAnsi="Arial" w:cs="Arial"/>
          <w:sz w:val="20"/>
          <w:lang w:val="en-US"/>
        </w:rPr>
        <w:t xml:space="preserve">We believe that this opportunity will offer you a great deal of professional challenge and growth and will be one that you will find personally satisfying.  Please indicate your acceptance of this offer by signing below and returning a copy to </w:t>
      </w:r>
      <w:r w:rsidR="0073245D" w:rsidRPr="007E7A1A">
        <w:rPr>
          <w:rFonts w:ascii="Arial" w:hAnsi="Arial" w:cs="Arial"/>
          <w:b/>
          <w:sz w:val="20"/>
          <w:lang w:val="en-US"/>
        </w:rPr>
        <w:t>Renee Karikas, Senior Human Resources Generalist</w:t>
      </w:r>
      <w:r w:rsidRPr="007E7A1A">
        <w:rPr>
          <w:rFonts w:ascii="Arial" w:eastAsiaTheme="minorEastAsia" w:hAnsi="Arial" w:cs="Arial"/>
          <w:sz w:val="20"/>
          <w:lang w:val="en-US"/>
        </w:rPr>
        <w:t xml:space="preserve"> </w:t>
      </w:r>
      <w:r w:rsidRPr="007E7A1A">
        <w:rPr>
          <w:rFonts w:ascii="Arial" w:hAnsi="Arial" w:cs="Arial"/>
          <w:sz w:val="20"/>
          <w:lang w:val="en-US"/>
        </w:rPr>
        <w:t>by</w:t>
      </w:r>
      <w:bookmarkStart w:id="0" w:name="Text21"/>
      <w:r w:rsidRPr="007E7A1A">
        <w:rPr>
          <w:rFonts w:ascii="Arial" w:hAnsi="Arial" w:cs="Arial"/>
          <w:sz w:val="20"/>
          <w:lang w:val="en-US"/>
        </w:rPr>
        <w:t xml:space="preserve"> </w:t>
      </w:r>
      <w:bookmarkEnd w:id="0"/>
      <w:r w:rsidR="0073245D" w:rsidRPr="007E7A1A">
        <w:rPr>
          <w:rFonts w:ascii="Arial" w:hAnsi="Arial" w:cs="Arial"/>
          <w:b/>
          <w:bCs/>
          <w:sz w:val="20"/>
          <w:lang w:val="en-US"/>
        </w:rPr>
        <w:t>0</w:t>
      </w:r>
      <w:r w:rsidR="00364D21" w:rsidRPr="007E7A1A">
        <w:rPr>
          <w:rFonts w:ascii="Arial" w:hAnsi="Arial" w:cs="Arial"/>
          <w:b/>
          <w:bCs/>
          <w:sz w:val="20"/>
          <w:lang w:val="en-US"/>
        </w:rPr>
        <w:t>4/02/2026</w:t>
      </w:r>
      <w:r w:rsidRPr="007E7A1A">
        <w:rPr>
          <w:rFonts w:ascii="Arial" w:hAnsi="Arial" w:cs="Arial"/>
          <w:b/>
          <w:sz w:val="20"/>
          <w:lang w:val="en-US"/>
        </w:rPr>
        <w:t>.</w:t>
      </w:r>
    </w:p>
    <w:p w14:paraId="3AE37B9B" w14:textId="77777777" w:rsidR="001F7008" w:rsidRPr="007E7A1A" w:rsidRDefault="001F7008" w:rsidP="001F7008">
      <w:pPr>
        <w:ind w:left="540" w:right="443"/>
        <w:jc w:val="both"/>
        <w:rPr>
          <w:rFonts w:ascii="Arial" w:hAnsi="Arial" w:cs="Arial"/>
          <w:sz w:val="20"/>
        </w:rPr>
      </w:pPr>
    </w:p>
    <w:p w14:paraId="4409B117" w14:textId="77777777" w:rsidR="001F7008" w:rsidRPr="007E7A1A" w:rsidRDefault="001F7008" w:rsidP="001F7008">
      <w:pPr>
        <w:ind w:left="540" w:right="443"/>
        <w:jc w:val="both"/>
        <w:outlineLvl w:val="0"/>
        <w:rPr>
          <w:rFonts w:ascii="Arial" w:hAnsi="Arial" w:cs="Arial"/>
          <w:sz w:val="20"/>
          <w:lang w:val="en-US"/>
        </w:rPr>
      </w:pPr>
      <w:r w:rsidRPr="007E7A1A">
        <w:rPr>
          <w:rFonts w:ascii="Arial" w:hAnsi="Arial" w:cs="Arial"/>
          <w:sz w:val="20"/>
          <w:lang w:val="en-US"/>
        </w:rPr>
        <w:lastRenderedPageBreak/>
        <w:t xml:space="preserve">Please feel free to contact me at your convenience if you have any questions.  </w:t>
      </w:r>
      <w:r w:rsidRPr="007E7A1A">
        <w:rPr>
          <w:rFonts w:ascii="Arial" w:hAnsi="Arial" w:cs="Arial"/>
          <w:bCs/>
          <w:iCs/>
          <w:sz w:val="20"/>
          <w:lang w:val="en-US"/>
        </w:rPr>
        <w:t>I look forward to working with you and welcome you to the Team!</w:t>
      </w:r>
    </w:p>
    <w:p w14:paraId="42DB99A5" w14:textId="77777777" w:rsidR="001F7008" w:rsidRPr="007E7A1A" w:rsidRDefault="001F7008" w:rsidP="001F7008">
      <w:pPr>
        <w:ind w:left="540" w:right="443"/>
        <w:jc w:val="both"/>
        <w:rPr>
          <w:rFonts w:ascii="Arial" w:hAnsi="Arial" w:cs="Arial"/>
          <w:sz w:val="20"/>
          <w:lang w:val="en-US"/>
        </w:rPr>
      </w:pPr>
    </w:p>
    <w:p w14:paraId="7DA2240E" w14:textId="77777777" w:rsidR="001F7008" w:rsidRPr="007E7A1A" w:rsidRDefault="001F7008" w:rsidP="001F7008">
      <w:pPr>
        <w:ind w:left="540" w:right="443"/>
        <w:jc w:val="both"/>
        <w:rPr>
          <w:rFonts w:ascii="Arial" w:hAnsi="Arial" w:cs="Arial"/>
          <w:sz w:val="20"/>
          <w:lang w:val="en-US"/>
        </w:rPr>
      </w:pPr>
    </w:p>
    <w:p w14:paraId="504E3A7A" w14:textId="77777777" w:rsidR="001F7008" w:rsidRPr="007E7A1A" w:rsidRDefault="001F7008" w:rsidP="001F7008">
      <w:pPr>
        <w:ind w:left="540" w:right="443"/>
        <w:jc w:val="both"/>
        <w:rPr>
          <w:rFonts w:ascii="Arial" w:hAnsi="Arial" w:cs="Arial"/>
          <w:sz w:val="20"/>
        </w:rPr>
      </w:pPr>
    </w:p>
    <w:p w14:paraId="64262ADE" w14:textId="77777777" w:rsidR="001F7008" w:rsidRPr="007E7A1A" w:rsidRDefault="001F7008" w:rsidP="001F7008">
      <w:pPr>
        <w:ind w:left="540"/>
        <w:jc w:val="both"/>
        <w:rPr>
          <w:rFonts w:ascii="Arial" w:eastAsia="Times New Roman" w:hAnsi="Arial" w:cs="Arial"/>
          <w:noProof/>
          <w:sz w:val="20"/>
          <w:lang w:val="en-US"/>
        </w:rPr>
      </w:pPr>
      <w:r w:rsidRPr="007E7A1A">
        <w:rPr>
          <w:rFonts w:ascii="Arial" w:eastAsia="Times New Roman" w:hAnsi="Arial" w:cs="Arial"/>
          <w:noProof/>
          <w:sz w:val="20"/>
          <w:lang w:val="en-US"/>
        </w:rPr>
        <w:t>Sincerely,</w:t>
      </w:r>
    </w:p>
    <w:p w14:paraId="27476A9B" w14:textId="77777777" w:rsidR="001F7008" w:rsidRPr="007E7A1A" w:rsidRDefault="001F7008" w:rsidP="001F7008">
      <w:pPr>
        <w:ind w:left="540"/>
        <w:jc w:val="both"/>
        <w:rPr>
          <w:rFonts w:ascii="Arial" w:eastAsia="Times New Roman" w:hAnsi="Arial" w:cs="Arial"/>
          <w:noProof/>
          <w:sz w:val="20"/>
          <w:lang w:val="en-US"/>
        </w:rPr>
      </w:pPr>
    </w:p>
    <w:p w14:paraId="79D17B9F" w14:textId="77777777" w:rsidR="001F7008" w:rsidRPr="007E7A1A" w:rsidRDefault="001F7008" w:rsidP="001F7008">
      <w:pPr>
        <w:ind w:left="540"/>
        <w:jc w:val="both"/>
        <w:rPr>
          <w:rFonts w:ascii="Arial" w:eastAsia="Times New Roman" w:hAnsi="Arial" w:cs="Arial"/>
          <w:noProof/>
          <w:sz w:val="20"/>
          <w:lang w:val="en-US"/>
        </w:rPr>
      </w:pPr>
    </w:p>
    <w:p w14:paraId="74806F41" w14:textId="77777777" w:rsidR="001F7008" w:rsidRPr="007E7A1A" w:rsidRDefault="001F7008" w:rsidP="001F7008">
      <w:pPr>
        <w:ind w:left="540"/>
        <w:jc w:val="both"/>
        <w:rPr>
          <w:rFonts w:ascii="Arial" w:eastAsia="Times New Roman" w:hAnsi="Arial" w:cs="Arial"/>
          <w:noProof/>
          <w:sz w:val="20"/>
          <w:lang w:val="en-US"/>
        </w:rPr>
      </w:pPr>
    </w:p>
    <w:p w14:paraId="7E391169" w14:textId="77777777" w:rsidR="001F7008" w:rsidRPr="007E7A1A" w:rsidRDefault="001F7008" w:rsidP="001F7008">
      <w:pPr>
        <w:ind w:left="540"/>
        <w:jc w:val="both"/>
        <w:rPr>
          <w:rFonts w:ascii="Arial" w:eastAsia="Times New Roman" w:hAnsi="Arial" w:cs="Arial"/>
          <w:noProof/>
          <w:sz w:val="20"/>
          <w:lang w:val="en-US"/>
        </w:rPr>
      </w:pPr>
    </w:p>
    <w:p w14:paraId="6E5DF2A3" w14:textId="77777777" w:rsidR="001F7008" w:rsidRPr="007E7A1A" w:rsidRDefault="001F7008" w:rsidP="001F7008">
      <w:pPr>
        <w:ind w:left="540"/>
        <w:jc w:val="both"/>
        <w:rPr>
          <w:rFonts w:ascii="Arial" w:eastAsia="Times New Roman" w:hAnsi="Arial" w:cs="Arial"/>
          <w:b/>
          <w:bCs/>
          <w:noProof/>
          <w:sz w:val="20"/>
          <w:lang w:val="en-US"/>
        </w:rPr>
      </w:pPr>
      <w:r w:rsidRPr="007E7A1A">
        <w:rPr>
          <w:rFonts w:ascii="Arial" w:eastAsia="Times New Roman" w:hAnsi="Arial" w:cs="Arial"/>
          <w:b/>
          <w:bCs/>
          <w:noProof/>
          <w:sz w:val="20"/>
          <w:lang w:val="en-US"/>
        </w:rPr>
        <w:t>Gina Myers                                                                          Renee Karikas</w:t>
      </w:r>
    </w:p>
    <w:p w14:paraId="25323D0B" w14:textId="77777777" w:rsidR="001F7008" w:rsidRPr="007E7A1A" w:rsidRDefault="001F7008" w:rsidP="001F7008">
      <w:pPr>
        <w:ind w:left="540"/>
        <w:jc w:val="both"/>
        <w:rPr>
          <w:rFonts w:ascii="Arial" w:eastAsia="Times New Roman" w:hAnsi="Arial" w:cs="Arial"/>
          <w:b/>
          <w:bCs/>
          <w:noProof/>
          <w:sz w:val="20"/>
          <w:lang w:val="en-US"/>
        </w:rPr>
      </w:pPr>
      <w:r w:rsidRPr="007E7A1A">
        <w:rPr>
          <w:rFonts w:ascii="Arial" w:eastAsia="Times New Roman" w:hAnsi="Arial" w:cs="Arial"/>
          <w:b/>
          <w:bCs/>
          <w:noProof/>
          <w:sz w:val="20"/>
          <w:lang w:val="en-US"/>
        </w:rPr>
        <w:t>President &amp; General Manager                                           Sr. Human Resources Generalist</w:t>
      </w:r>
      <w:r w:rsidRPr="007E7A1A">
        <w:rPr>
          <w:rFonts w:ascii="Arial" w:hAnsi="Arial" w:cs="Arial"/>
          <w:b/>
          <w:bCs/>
          <w:sz w:val="20"/>
        </w:rPr>
        <w:tab/>
      </w:r>
      <w:r w:rsidRPr="007E7A1A">
        <w:rPr>
          <w:rFonts w:ascii="Arial" w:hAnsi="Arial" w:cs="Arial"/>
          <w:b/>
          <w:bCs/>
          <w:sz w:val="20"/>
        </w:rPr>
        <w:tab/>
      </w:r>
      <w:r w:rsidRPr="007E7A1A">
        <w:rPr>
          <w:rFonts w:ascii="Arial" w:hAnsi="Arial" w:cs="Arial"/>
          <w:b/>
          <w:bCs/>
          <w:sz w:val="20"/>
        </w:rPr>
        <w:tab/>
      </w:r>
      <w:r w:rsidRPr="007E7A1A">
        <w:rPr>
          <w:rFonts w:ascii="Arial" w:hAnsi="Arial" w:cs="Arial"/>
          <w:b/>
          <w:bCs/>
          <w:sz w:val="20"/>
        </w:rPr>
        <w:tab/>
      </w:r>
      <w:r w:rsidRPr="007E7A1A">
        <w:rPr>
          <w:rFonts w:ascii="Arial" w:hAnsi="Arial" w:cs="Arial"/>
          <w:b/>
          <w:bCs/>
          <w:sz w:val="20"/>
        </w:rPr>
        <w:tab/>
      </w:r>
      <w:r w:rsidRPr="007E7A1A">
        <w:rPr>
          <w:rFonts w:ascii="Arial" w:hAnsi="Arial" w:cs="Arial"/>
          <w:b/>
          <w:bCs/>
          <w:sz w:val="20"/>
        </w:rPr>
        <w:tab/>
      </w:r>
    </w:p>
    <w:p w14:paraId="135CA325" w14:textId="77777777" w:rsidR="001F7008" w:rsidRPr="007E7A1A" w:rsidRDefault="001F7008" w:rsidP="001F7008">
      <w:pPr>
        <w:ind w:left="540" w:right="443"/>
        <w:jc w:val="both"/>
        <w:outlineLvl w:val="0"/>
        <w:rPr>
          <w:rFonts w:ascii="Arial" w:hAnsi="Arial" w:cs="Arial"/>
          <w:sz w:val="20"/>
        </w:rPr>
      </w:pPr>
    </w:p>
    <w:p w14:paraId="63EB753E" w14:textId="77777777" w:rsidR="001F7008" w:rsidRPr="007E7A1A" w:rsidRDefault="001F7008" w:rsidP="001F7008">
      <w:pPr>
        <w:ind w:left="540" w:right="443"/>
        <w:jc w:val="both"/>
        <w:outlineLvl w:val="0"/>
        <w:rPr>
          <w:rFonts w:ascii="Arial" w:hAnsi="Arial" w:cs="Arial"/>
          <w:sz w:val="20"/>
        </w:rPr>
      </w:pPr>
    </w:p>
    <w:p w14:paraId="5AFDAB35" w14:textId="6F9680F1" w:rsidR="001F7008" w:rsidRPr="007E7A1A" w:rsidRDefault="001F7008" w:rsidP="001F7008">
      <w:pPr>
        <w:ind w:left="540" w:right="443"/>
        <w:jc w:val="both"/>
        <w:outlineLvl w:val="0"/>
        <w:rPr>
          <w:rFonts w:ascii="Arial" w:hAnsi="Arial" w:cs="Arial"/>
          <w:sz w:val="20"/>
        </w:rPr>
      </w:pPr>
      <w:r w:rsidRPr="007E7A1A">
        <w:rPr>
          <w:rFonts w:ascii="Arial" w:hAnsi="Arial" w:cs="Arial"/>
          <w:sz w:val="20"/>
        </w:rPr>
        <w:t xml:space="preserve">The above terms and conditions of employment are acceptable to me, dated this day of </w:t>
      </w:r>
      <w:r w:rsidR="00364D21" w:rsidRPr="007E7A1A">
        <w:rPr>
          <w:rFonts w:ascii="Arial" w:hAnsi="Arial" w:cs="Arial"/>
          <w:sz w:val="20"/>
        </w:rPr>
        <w:t>__</w:t>
      </w:r>
      <w:r w:rsidRPr="007E7A1A">
        <w:rPr>
          <w:rFonts w:ascii="Arial" w:hAnsi="Arial" w:cs="Arial"/>
          <w:sz w:val="20"/>
        </w:rPr>
        <w:t xml:space="preserve">_______ </w:t>
      </w:r>
      <w:r w:rsidRPr="007E7A1A">
        <w:rPr>
          <w:rFonts w:ascii="Arial" w:hAnsi="Arial" w:cs="Arial"/>
          <w:b/>
          <w:bCs/>
          <w:sz w:val="20"/>
        </w:rPr>
        <w:t>2026</w:t>
      </w:r>
      <w:r w:rsidRPr="007E7A1A">
        <w:rPr>
          <w:rFonts w:ascii="Arial" w:hAnsi="Arial" w:cs="Arial"/>
          <w:sz w:val="20"/>
        </w:rPr>
        <w:t>.</w:t>
      </w:r>
    </w:p>
    <w:p w14:paraId="509DE85E" w14:textId="77777777" w:rsidR="001F7008" w:rsidRPr="007E7A1A" w:rsidRDefault="001F7008" w:rsidP="001F7008">
      <w:pPr>
        <w:ind w:left="540" w:right="443"/>
        <w:jc w:val="both"/>
        <w:rPr>
          <w:rFonts w:ascii="Arial" w:hAnsi="Arial" w:cs="Arial"/>
          <w:sz w:val="20"/>
        </w:rPr>
      </w:pPr>
    </w:p>
    <w:p w14:paraId="54E84F5D" w14:textId="77777777" w:rsidR="001F7008" w:rsidRPr="007E7A1A" w:rsidRDefault="001F7008" w:rsidP="001F7008">
      <w:pPr>
        <w:ind w:left="540" w:right="443"/>
        <w:jc w:val="both"/>
        <w:rPr>
          <w:rFonts w:ascii="Arial" w:hAnsi="Arial" w:cs="Arial"/>
          <w:sz w:val="20"/>
        </w:rPr>
      </w:pPr>
    </w:p>
    <w:p w14:paraId="6F398E3B" w14:textId="77777777" w:rsidR="001F7008" w:rsidRPr="007E7A1A" w:rsidRDefault="001F7008" w:rsidP="001F7008">
      <w:pPr>
        <w:ind w:left="540" w:right="443"/>
        <w:jc w:val="both"/>
        <w:rPr>
          <w:rFonts w:ascii="Arial" w:hAnsi="Arial" w:cs="Arial"/>
          <w:sz w:val="20"/>
        </w:rPr>
      </w:pPr>
    </w:p>
    <w:p w14:paraId="0E125969" w14:textId="77777777" w:rsidR="001F7008" w:rsidRPr="007E7A1A" w:rsidRDefault="001F7008" w:rsidP="001F7008">
      <w:pPr>
        <w:ind w:left="540" w:right="443"/>
        <w:jc w:val="both"/>
        <w:rPr>
          <w:rFonts w:ascii="Arial" w:hAnsi="Arial" w:cs="Arial"/>
          <w:sz w:val="20"/>
        </w:rPr>
      </w:pPr>
      <w:r w:rsidRPr="007E7A1A">
        <w:rPr>
          <w:rFonts w:ascii="Arial" w:hAnsi="Arial" w:cs="Arial"/>
          <w:sz w:val="20"/>
        </w:rPr>
        <w:t>__________________________</w:t>
      </w:r>
      <w:r w:rsidRPr="007E7A1A">
        <w:rPr>
          <w:rFonts w:ascii="Arial" w:hAnsi="Arial" w:cs="Arial"/>
          <w:sz w:val="20"/>
        </w:rPr>
        <w:tab/>
      </w:r>
      <w:r w:rsidRPr="007E7A1A">
        <w:rPr>
          <w:rFonts w:ascii="Arial" w:hAnsi="Arial" w:cs="Arial"/>
          <w:sz w:val="20"/>
        </w:rPr>
        <w:tab/>
      </w:r>
    </w:p>
    <w:p w14:paraId="70FCBAE0" w14:textId="6246E1A6" w:rsidR="001F7008" w:rsidRPr="007E7A1A" w:rsidRDefault="00364D21" w:rsidP="001F7008">
      <w:pPr>
        <w:ind w:left="540" w:right="443"/>
        <w:jc w:val="both"/>
        <w:rPr>
          <w:rFonts w:ascii="Arial" w:hAnsi="Arial" w:cs="Arial"/>
          <w:sz w:val="20"/>
        </w:rPr>
      </w:pPr>
      <w:r w:rsidRPr="007E7A1A">
        <w:rPr>
          <w:rFonts w:ascii="Arial" w:hAnsi="Arial" w:cs="Arial"/>
          <w:b/>
          <w:sz w:val="20"/>
        </w:rPr>
        <w:t>Juan Estrada</w:t>
      </w:r>
    </w:p>
    <w:p w14:paraId="2A9A2A3F" w14:textId="77777777" w:rsidR="001F7008" w:rsidRPr="007E7A1A" w:rsidRDefault="001F7008" w:rsidP="001F7008">
      <w:pPr>
        <w:ind w:left="540" w:right="443"/>
        <w:jc w:val="both"/>
        <w:rPr>
          <w:rFonts w:ascii="Arial" w:hAnsi="Arial" w:cs="Arial"/>
          <w:sz w:val="20"/>
        </w:rPr>
      </w:pPr>
    </w:p>
    <w:p w14:paraId="17B2B5C2" w14:textId="250705A1" w:rsidR="00666FBD" w:rsidRPr="007E7A1A" w:rsidRDefault="00666FBD" w:rsidP="001F7008">
      <w:pPr>
        <w:rPr>
          <w:rFonts w:ascii="Arial" w:hAnsi="Arial" w:cs="Arial"/>
          <w:sz w:val="20"/>
        </w:rPr>
      </w:pPr>
    </w:p>
    <w:sectPr w:rsidR="00666FBD" w:rsidRPr="007E7A1A" w:rsidSect="0052120D">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350" w:right="1008" w:bottom="1440" w:left="1008" w:header="1440" w:footer="54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0F290" w14:textId="77777777" w:rsidR="0093726E" w:rsidRDefault="0093726E">
      <w:r>
        <w:separator/>
      </w:r>
    </w:p>
  </w:endnote>
  <w:endnote w:type="continuationSeparator" w:id="0">
    <w:p w14:paraId="36CB3D5F" w14:textId="77777777" w:rsidR="0093726E" w:rsidRDefault="00937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594E0" w14:textId="77777777" w:rsidR="0099057C" w:rsidRDefault="009905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B5CA" w14:textId="77777777" w:rsidR="00666FBD" w:rsidRDefault="006868F4">
    <w:pPr>
      <w:pStyle w:val="Footer"/>
      <w:jc w:val="right"/>
      <w:rPr>
        <w:rFonts w:ascii="Arial" w:hAnsi="Arial"/>
        <w:i/>
        <w:sz w:val="20"/>
      </w:rPr>
    </w:pPr>
    <w:r>
      <w:rPr>
        <w:rFonts w:ascii="Arial" w:hAnsi="Arial"/>
        <w:i/>
        <w:sz w:val="20"/>
      </w:rPr>
      <w:t>www.kinross.com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ECD97" w14:textId="77777777" w:rsidR="0099057C" w:rsidRDefault="009905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7D0DB" w14:textId="77777777" w:rsidR="0093726E" w:rsidRDefault="0093726E">
      <w:r>
        <w:separator/>
      </w:r>
    </w:p>
  </w:footnote>
  <w:footnote w:type="continuationSeparator" w:id="0">
    <w:p w14:paraId="30DACB05" w14:textId="77777777" w:rsidR="0093726E" w:rsidRDefault="00937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F966E" w14:textId="77777777" w:rsidR="0099057C" w:rsidRDefault="009905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7ADA" w14:textId="77777777" w:rsidR="0099057C" w:rsidRDefault="009905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12CB" w14:textId="4558E83A" w:rsidR="0052120D" w:rsidRDefault="0052120D">
    <w:pPr>
      <w:pStyle w:val="Header"/>
    </w:pPr>
    <w:r>
      <w:rPr>
        <w:noProof/>
      </w:rPr>
      <w:drawing>
        <wp:anchor distT="0" distB="0" distL="0" distR="0" simplePos="0" relativeHeight="251663360" behindDoc="1" locked="0" layoutInCell="1" allowOverlap="1" wp14:anchorId="5F217DC3" wp14:editId="4E01F363">
          <wp:simplePos x="0" y="0"/>
          <wp:positionH relativeFrom="margin">
            <wp:posOffset>-342900</wp:posOffset>
          </wp:positionH>
          <wp:positionV relativeFrom="page">
            <wp:posOffset>419100</wp:posOffset>
          </wp:positionV>
          <wp:extent cx="2482215" cy="252095"/>
          <wp:effectExtent l="0" t="0" r="0" b="0"/>
          <wp:wrapNone/>
          <wp:docPr id="210102621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82215" cy="252095"/>
                  </a:xfrm>
                  <a:prstGeom prst="rect">
                    <a:avLst/>
                  </a:prstGeom>
                </pic:spPr>
              </pic:pic>
            </a:graphicData>
          </a:graphic>
        </wp:anchor>
      </w:drawing>
    </w:r>
    <w:r>
      <w:rPr>
        <w:noProof/>
        <w:lang w:val="en-US"/>
      </w:rPr>
      <w:drawing>
        <wp:anchor distT="0" distB="0" distL="114300" distR="114300" simplePos="0" relativeHeight="251665408" behindDoc="0" locked="0" layoutInCell="1" allowOverlap="1" wp14:anchorId="4C122053" wp14:editId="6B7F904B">
          <wp:simplePos x="0" y="0"/>
          <wp:positionH relativeFrom="column">
            <wp:posOffset>5600700</wp:posOffset>
          </wp:positionH>
          <wp:positionV relativeFrom="paragraph">
            <wp:posOffset>-476250</wp:posOffset>
          </wp:positionV>
          <wp:extent cx="1266825" cy="809625"/>
          <wp:effectExtent l="0" t="0" r="9525" b="9525"/>
          <wp:wrapThrough wrapText="bothSides">
            <wp:wrapPolygon edited="0">
              <wp:start x="0" y="0"/>
              <wp:lineTo x="0" y="5591"/>
              <wp:lineTo x="10719" y="8640"/>
              <wp:lineTo x="650" y="10165"/>
              <wp:lineTo x="650" y="16264"/>
              <wp:lineTo x="2923" y="17788"/>
              <wp:lineTo x="2923" y="21346"/>
              <wp:lineTo x="9420" y="21346"/>
              <wp:lineTo x="13967" y="21346"/>
              <wp:lineTo x="21438" y="21346"/>
              <wp:lineTo x="21438" y="1525"/>
              <wp:lineTo x="20138" y="0"/>
              <wp:lineTo x="0" y="0"/>
            </wp:wrapPolygon>
          </wp:wrapThrough>
          <wp:docPr id="1434882331" name="Picture 1" descr="A black and gold business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07785" name="Picture 1" descr="A black and gold business car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6825" cy="80962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0AAE"/>
    <w:multiLevelType w:val="hybridMultilevel"/>
    <w:tmpl w:val="2AF2F998"/>
    <w:lvl w:ilvl="0" w:tplc="FFFFFFFF">
      <w:start w:val="1"/>
      <w:numFmt w:val="decimal"/>
      <w:lvlText w:val="%1."/>
      <w:lvlJc w:val="left"/>
      <w:pPr>
        <w:tabs>
          <w:tab w:val="num" w:pos="1077"/>
        </w:tabs>
        <w:ind w:left="1077" w:hanging="360"/>
      </w:pPr>
      <w:rPr>
        <w:rFonts w:hint="default"/>
      </w:rPr>
    </w:lvl>
    <w:lvl w:ilvl="1" w:tplc="FFFFFFFF">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 w15:restartNumberingAfterBreak="0">
    <w:nsid w:val="53E94C67"/>
    <w:multiLevelType w:val="hybridMultilevel"/>
    <w:tmpl w:val="507859D4"/>
    <w:lvl w:ilvl="0" w:tplc="81145514">
      <w:start w:val="6"/>
      <w:numFmt w:val="decimal"/>
      <w:lvlText w:val="%1."/>
      <w:lvlJc w:val="left"/>
      <w:pPr>
        <w:ind w:left="1080" w:hanging="360"/>
      </w:pPr>
      <w:rPr>
        <w:rFonts w:hint="default"/>
      </w:rPr>
    </w:lvl>
    <w:lvl w:ilvl="1" w:tplc="762ACD5A" w:tentative="1">
      <w:start w:val="1"/>
      <w:numFmt w:val="lowerLetter"/>
      <w:lvlText w:val="%2."/>
      <w:lvlJc w:val="left"/>
      <w:pPr>
        <w:ind w:left="1800" w:hanging="360"/>
      </w:pPr>
    </w:lvl>
    <w:lvl w:ilvl="2" w:tplc="6DB06FAC" w:tentative="1">
      <w:start w:val="1"/>
      <w:numFmt w:val="lowerRoman"/>
      <w:lvlText w:val="%3."/>
      <w:lvlJc w:val="right"/>
      <w:pPr>
        <w:ind w:left="2520" w:hanging="180"/>
      </w:pPr>
    </w:lvl>
    <w:lvl w:ilvl="3" w:tplc="884E959A" w:tentative="1">
      <w:start w:val="1"/>
      <w:numFmt w:val="decimal"/>
      <w:lvlText w:val="%4."/>
      <w:lvlJc w:val="left"/>
      <w:pPr>
        <w:ind w:left="3240" w:hanging="360"/>
      </w:pPr>
    </w:lvl>
    <w:lvl w:ilvl="4" w:tplc="9DC0486E" w:tentative="1">
      <w:start w:val="1"/>
      <w:numFmt w:val="lowerLetter"/>
      <w:lvlText w:val="%5."/>
      <w:lvlJc w:val="left"/>
      <w:pPr>
        <w:ind w:left="3960" w:hanging="360"/>
      </w:pPr>
    </w:lvl>
    <w:lvl w:ilvl="5" w:tplc="010A1C72" w:tentative="1">
      <w:start w:val="1"/>
      <w:numFmt w:val="lowerRoman"/>
      <w:lvlText w:val="%6."/>
      <w:lvlJc w:val="right"/>
      <w:pPr>
        <w:ind w:left="4680" w:hanging="180"/>
      </w:pPr>
    </w:lvl>
    <w:lvl w:ilvl="6" w:tplc="8CE6C0DC" w:tentative="1">
      <w:start w:val="1"/>
      <w:numFmt w:val="decimal"/>
      <w:lvlText w:val="%7."/>
      <w:lvlJc w:val="left"/>
      <w:pPr>
        <w:ind w:left="5400" w:hanging="360"/>
      </w:pPr>
    </w:lvl>
    <w:lvl w:ilvl="7" w:tplc="3A1A807C" w:tentative="1">
      <w:start w:val="1"/>
      <w:numFmt w:val="lowerLetter"/>
      <w:lvlText w:val="%8."/>
      <w:lvlJc w:val="left"/>
      <w:pPr>
        <w:ind w:left="6120" w:hanging="360"/>
      </w:pPr>
    </w:lvl>
    <w:lvl w:ilvl="8" w:tplc="8EA25A2E" w:tentative="1">
      <w:start w:val="1"/>
      <w:numFmt w:val="lowerRoman"/>
      <w:lvlText w:val="%9."/>
      <w:lvlJc w:val="right"/>
      <w:pPr>
        <w:ind w:left="6840" w:hanging="180"/>
      </w:pPr>
    </w:lvl>
  </w:abstractNum>
  <w:abstractNum w:abstractNumId="2" w15:restartNumberingAfterBreak="0">
    <w:nsid w:val="6D6A4422"/>
    <w:multiLevelType w:val="hybridMultilevel"/>
    <w:tmpl w:val="2AF2F998"/>
    <w:lvl w:ilvl="0" w:tplc="0322737E">
      <w:start w:val="1"/>
      <w:numFmt w:val="decimal"/>
      <w:lvlText w:val="%1."/>
      <w:lvlJc w:val="left"/>
      <w:pPr>
        <w:tabs>
          <w:tab w:val="num" w:pos="905"/>
        </w:tabs>
        <w:ind w:left="905" w:hanging="360"/>
      </w:pPr>
      <w:rPr>
        <w:rFonts w:hint="default"/>
      </w:rPr>
    </w:lvl>
    <w:lvl w:ilvl="1" w:tplc="1C506826">
      <w:start w:val="1"/>
      <w:numFmt w:val="lowerLetter"/>
      <w:lvlText w:val="%2."/>
      <w:lvlJc w:val="left"/>
      <w:pPr>
        <w:ind w:left="1625" w:hanging="360"/>
      </w:pPr>
    </w:lvl>
    <w:lvl w:ilvl="2" w:tplc="17BA979E" w:tentative="1">
      <w:start w:val="1"/>
      <w:numFmt w:val="lowerRoman"/>
      <w:lvlText w:val="%3."/>
      <w:lvlJc w:val="right"/>
      <w:pPr>
        <w:ind w:left="2345" w:hanging="180"/>
      </w:pPr>
    </w:lvl>
    <w:lvl w:ilvl="3" w:tplc="1D3E1E54" w:tentative="1">
      <w:start w:val="1"/>
      <w:numFmt w:val="decimal"/>
      <w:lvlText w:val="%4."/>
      <w:lvlJc w:val="left"/>
      <w:pPr>
        <w:ind w:left="3065" w:hanging="360"/>
      </w:pPr>
    </w:lvl>
    <w:lvl w:ilvl="4" w:tplc="FF785114" w:tentative="1">
      <w:start w:val="1"/>
      <w:numFmt w:val="lowerLetter"/>
      <w:lvlText w:val="%5."/>
      <w:lvlJc w:val="left"/>
      <w:pPr>
        <w:ind w:left="3785" w:hanging="360"/>
      </w:pPr>
    </w:lvl>
    <w:lvl w:ilvl="5" w:tplc="EB26CF62" w:tentative="1">
      <w:start w:val="1"/>
      <w:numFmt w:val="lowerRoman"/>
      <w:lvlText w:val="%6."/>
      <w:lvlJc w:val="right"/>
      <w:pPr>
        <w:ind w:left="4505" w:hanging="180"/>
      </w:pPr>
    </w:lvl>
    <w:lvl w:ilvl="6" w:tplc="98D6EE9A" w:tentative="1">
      <w:start w:val="1"/>
      <w:numFmt w:val="decimal"/>
      <w:lvlText w:val="%7."/>
      <w:lvlJc w:val="left"/>
      <w:pPr>
        <w:ind w:left="5225" w:hanging="360"/>
      </w:pPr>
    </w:lvl>
    <w:lvl w:ilvl="7" w:tplc="124A2008" w:tentative="1">
      <w:start w:val="1"/>
      <w:numFmt w:val="lowerLetter"/>
      <w:lvlText w:val="%8."/>
      <w:lvlJc w:val="left"/>
      <w:pPr>
        <w:ind w:left="5945" w:hanging="360"/>
      </w:pPr>
    </w:lvl>
    <w:lvl w:ilvl="8" w:tplc="15D61096" w:tentative="1">
      <w:start w:val="1"/>
      <w:numFmt w:val="lowerRoman"/>
      <w:lvlText w:val="%9."/>
      <w:lvlJc w:val="right"/>
      <w:pPr>
        <w:ind w:left="6665" w:hanging="180"/>
      </w:pPr>
    </w:lvl>
  </w:abstractNum>
  <w:num w:numId="1" w16cid:durableId="893852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631809">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6632409">
    <w:abstractNumId w:val="2"/>
  </w:num>
  <w:num w:numId="4" w16cid:durableId="106051111">
    <w:abstractNumId w:val="1"/>
  </w:num>
  <w:num w:numId="5" w16cid:durableId="2033452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FBD"/>
    <w:rsid w:val="00002C16"/>
    <w:rsid w:val="0000306B"/>
    <w:rsid w:val="00006927"/>
    <w:rsid w:val="00007A29"/>
    <w:rsid w:val="00021B35"/>
    <w:rsid w:val="00026715"/>
    <w:rsid w:val="000311C2"/>
    <w:rsid w:val="00045622"/>
    <w:rsid w:val="00054748"/>
    <w:rsid w:val="00055125"/>
    <w:rsid w:val="00060014"/>
    <w:rsid w:val="00063834"/>
    <w:rsid w:val="00070C8B"/>
    <w:rsid w:val="00093A16"/>
    <w:rsid w:val="000942F1"/>
    <w:rsid w:val="00097414"/>
    <w:rsid w:val="000A4DD1"/>
    <w:rsid w:val="000A7060"/>
    <w:rsid w:val="000B3008"/>
    <w:rsid w:val="000B3F4A"/>
    <w:rsid w:val="000C16D1"/>
    <w:rsid w:val="000E4B8F"/>
    <w:rsid w:val="000E6942"/>
    <w:rsid w:val="000E705A"/>
    <w:rsid w:val="0010410B"/>
    <w:rsid w:val="00110A44"/>
    <w:rsid w:val="00110C1F"/>
    <w:rsid w:val="00126F08"/>
    <w:rsid w:val="00136238"/>
    <w:rsid w:val="00141B3B"/>
    <w:rsid w:val="00143FA9"/>
    <w:rsid w:val="00153694"/>
    <w:rsid w:val="00154065"/>
    <w:rsid w:val="00156632"/>
    <w:rsid w:val="0019582F"/>
    <w:rsid w:val="001B1CFA"/>
    <w:rsid w:val="001C4F0B"/>
    <w:rsid w:val="001D67F2"/>
    <w:rsid w:val="001E023D"/>
    <w:rsid w:val="001F2779"/>
    <w:rsid w:val="001F7008"/>
    <w:rsid w:val="0021278A"/>
    <w:rsid w:val="00217C6D"/>
    <w:rsid w:val="00220D7F"/>
    <w:rsid w:val="00222CD5"/>
    <w:rsid w:val="00224D4C"/>
    <w:rsid w:val="00225827"/>
    <w:rsid w:val="002356A8"/>
    <w:rsid w:val="0025763E"/>
    <w:rsid w:val="002578AD"/>
    <w:rsid w:val="002626C2"/>
    <w:rsid w:val="00275E5B"/>
    <w:rsid w:val="0028147F"/>
    <w:rsid w:val="00283D49"/>
    <w:rsid w:val="0029579E"/>
    <w:rsid w:val="00297BFB"/>
    <w:rsid w:val="002A52AD"/>
    <w:rsid w:val="002B31AF"/>
    <w:rsid w:val="002C236D"/>
    <w:rsid w:val="002D6CB0"/>
    <w:rsid w:val="002F0541"/>
    <w:rsid w:val="002F6222"/>
    <w:rsid w:val="002F6B73"/>
    <w:rsid w:val="00301239"/>
    <w:rsid w:val="00313127"/>
    <w:rsid w:val="0032591D"/>
    <w:rsid w:val="003267E7"/>
    <w:rsid w:val="00336DFA"/>
    <w:rsid w:val="00340495"/>
    <w:rsid w:val="00353A3F"/>
    <w:rsid w:val="00354725"/>
    <w:rsid w:val="00364D21"/>
    <w:rsid w:val="003727DE"/>
    <w:rsid w:val="00382BBB"/>
    <w:rsid w:val="003921ED"/>
    <w:rsid w:val="0039246E"/>
    <w:rsid w:val="003B7FAE"/>
    <w:rsid w:val="003D4532"/>
    <w:rsid w:val="003E5878"/>
    <w:rsid w:val="00402A96"/>
    <w:rsid w:val="004112D6"/>
    <w:rsid w:val="00415D86"/>
    <w:rsid w:val="00420D00"/>
    <w:rsid w:val="00440974"/>
    <w:rsid w:val="00463E11"/>
    <w:rsid w:val="00471008"/>
    <w:rsid w:val="004751EA"/>
    <w:rsid w:val="00475FD0"/>
    <w:rsid w:val="00476A63"/>
    <w:rsid w:val="00480555"/>
    <w:rsid w:val="00481AB0"/>
    <w:rsid w:val="0049422B"/>
    <w:rsid w:val="00497EE7"/>
    <w:rsid w:val="004B343D"/>
    <w:rsid w:val="004B5D0F"/>
    <w:rsid w:val="004C1377"/>
    <w:rsid w:val="004E427E"/>
    <w:rsid w:val="004F2A41"/>
    <w:rsid w:val="0052120D"/>
    <w:rsid w:val="00524514"/>
    <w:rsid w:val="00530270"/>
    <w:rsid w:val="00534E21"/>
    <w:rsid w:val="0054218F"/>
    <w:rsid w:val="0055606B"/>
    <w:rsid w:val="00562393"/>
    <w:rsid w:val="00570735"/>
    <w:rsid w:val="005728D4"/>
    <w:rsid w:val="00575248"/>
    <w:rsid w:val="00583F78"/>
    <w:rsid w:val="00591B70"/>
    <w:rsid w:val="00592A9B"/>
    <w:rsid w:val="00594DE2"/>
    <w:rsid w:val="005B21B1"/>
    <w:rsid w:val="005B67BF"/>
    <w:rsid w:val="005B792A"/>
    <w:rsid w:val="005C5B81"/>
    <w:rsid w:val="005E0EDD"/>
    <w:rsid w:val="005E1619"/>
    <w:rsid w:val="005F3EC5"/>
    <w:rsid w:val="00612078"/>
    <w:rsid w:val="00613702"/>
    <w:rsid w:val="00614E21"/>
    <w:rsid w:val="006313B3"/>
    <w:rsid w:val="0063471A"/>
    <w:rsid w:val="00651C5A"/>
    <w:rsid w:val="006529FE"/>
    <w:rsid w:val="00653537"/>
    <w:rsid w:val="006546B1"/>
    <w:rsid w:val="00666FBD"/>
    <w:rsid w:val="00676337"/>
    <w:rsid w:val="00680B1F"/>
    <w:rsid w:val="006868F4"/>
    <w:rsid w:val="00691EE3"/>
    <w:rsid w:val="006C1333"/>
    <w:rsid w:val="006C5084"/>
    <w:rsid w:val="006D04A3"/>
    <w:rsid w:val="006D47D2"/>
    <w:rsid w:val="006E1DB7"/>
    <w:rsid w:val="00700079"/>
    <w:rsid w:val="00704902"/>
    <w:rsid w:val="00705786"/>
    <w:rsid w:val="00720787"/>
    <w:rsid w:val="00724772"/>
    <w:rsid w:val="00726E63"/>
    <w:rsid w:val="0073245D"/>
    <w:rsid w:val="0073568D"/>
    <w:rsid w:val="00764731"/>
    <w:rsid w:val="00776703"/>
    <w:rsid w:val="00783EF0"/>
    <w:rsid w:val="007A5B5A"/>
    <w:rsid w:val="007A642F"/>
    <w:rsid w:val="007B2A90"/>
    <w:rsid w:val="007B3EE0"/>
    <w:rsid w:val="007D3862"/>
    <w:rsid w:val="007D64D8"/>
    <w:rsid w:val="007E7A1A"/>
    <w:rsid w:val="00810B56"/>
    <w:rsid w:val="0081375C"/>
    <w:rsid w:val="0082266A"/>
    <w:rsid w:val="008311FF"/>
    <w:rsid w:val="008403A5"/>
    <w:rsid w:val="00841D52"/>
    <w:rsid w:val="008469EB"/>
    <w:rsid w:val="00852E12"/>
    <w:rsid w:val="00863895"/>
    <w:rsid w:val="0088258C"/>
    <w:rsid w:val="00884092"/>
    <w:rsid w:val="008961D7"/>
    <w:rsid w:val="008B461B"/>
    <w:rsid w:val="008B6AD5"/>
    <w:rsid w:val="008C4E43"/>
    <w:rsid w:val="008C54B3"/>
    <w:rsid w:val="008D4604"/>
    <w:rsid w:val="008D508F"/>
    <w:rsid w:val="008E76D0"/>
    <w:rsid w:val="008F1AD1"/>
    <w:rsid w:val="008F31B3"/>
    <w:rsid w:val="00902708"/>
    <w:rsid w:val="00911311"/>
    <w:rsid w:val="00912F30"/>
    <w:rsid w:val="00913E2A"/>
    <w:rsid w:val="009231A6"/>
    <w:rsid w:val="0092780D"/>
    <w:rsid w:val="00934CCF"/>
    <w:rsid w:val="0093726E"/>
    <w:rsid w:val="009439DE"/>
    <w:rsid w:val="00955F96"/>
    <w:rsid w:val="00960F1A"/>
    <w:rsid w:val="009626D0"/>
    <w:rsid w:val="0096570B"/>
    <w:rsid w:val="009768DF"/>
    <w:rsid w:val="0099057C"/>
    <w:rsid w:val="009918D3"/>
    <w:rsid w:val="009B4D78"/>
    <w:rsid w:val="009D3C4E"/>
    <w:rsid w:val="009D3F60"/>
    <w:rsid w:val="009E4A4F"/>
    <w:rsid w:val="009F2D53"/>
    <w:rsid w:val="009F304F"/>
    <w:rsid w:val="00A10940"/>
    <w:rsid w:val="00A1610B"/>
    <w:rsid w:val="00A21DB6"/>
    <w:rsid w:val="00A23E23"/>
    <w:rsid w:val="00A31DC9"/>
    <w:rsid w:val="00A724AD"/>
    <w:rsid w:val="00A75043"/>
    <w:rsid w:val="00A85923"/>
    <w:rsid w:val="00A93648"/>
    <w:rsid w:val="00AA0269"/>
    <w:rsid w:val="00AA272B"/>
    <w:rsid w:val="00AA6A73"/>
    <w:rsid w:val="00AB1E85"/>
    <w:rsid w:val="00AB21E0"/>
    <w:rsid w:val="00AB79DC"/>
    <w:rsid w:val="00AB7A6C"/>
    <w:rsid w:val="00AC48A0"/>
    <w:rsid w:val="00AD3C76"/>
    <w:rsid w:val="00AE26D9"/>
    <w:rsid w:val="00AE5AE5"/>
    <w:rsid w:val="00AF6096"/>
    <w:rsid w:val="00B32A20"/>
    <w:rsid w:val="00B45039"/>
    <w:rsid w:val="00B46EF5"/>
    <w:rsid w:val="00B55630"/>
    <w:rsid w:val="00B70349"/>
    <w:rsid w:val="00B7571B"/>
    <w:rsid w:val="00B854E9"/>
    <w:rsid w:val="00B90495"/>
    <w:rsid w:val="00B951EC"/>
    <w:rsid w:val="00BA1E40"/>
    <w:rsid w:val="00BA2061"/>
    <w:rsid w:val="00BA2C65"/>
    <w:rsid w:val="00BA3BDF"/>
    <w:rsid w:val="00BC1DC1"/>
    <w:rsid w:val="00BC2242"/>
    <w:rsid w:val="00BD4900"/>
    <w:rsid w:val="00BF2C19"/>
    <w:rsid w:val="00C0681F"/>
    <w:rsid w:val="00C1584A"/>
    <w:rsid w:val="00C17FD8"/>
    <w:rsid w:val="00C34818"/>
    <w:rsid w:val="00C42A17"/>
    <w:rsid w:val="00C4707E"/>
    <w:rsid w:val="00C657D3"/>
    <w:rsid w:val="00C76FEE"/>
    <w:rsid w:val="00C801E6"/>
    <w:rsid w:val="00CB1235"/>
    <w:rsid w:val="00CD455E"/>
    <w:rsid w:val="00CE05A7"/>
    <w:rsid w:val="00CE2C76"/>
    <w:rsid w:val="00CE7FDF"/>
    <w:rsid w:val="00CF7998"/>
    <w:rsid w:val="00D006AB"/>
    <w:rsid w:val="00D226D0"/>
    <w:rsid w:val="00D372AF"/>
    <w:rsid w:val="00D413C4"/>
    <w:rsid w:val="00D51B25"/>
    <w:rsid w:val="00D61516"/>
    <w:rsid w:val="00D916DC"/>
    <w:rsid w:val="00DC1C28"/>
    <w:rsid w:val="00DD6C67"/>
    <w:rsid w:val="00DF0D10"/>
    <w:rsid w:val="00E01D44"/>
    <w:rsid w:val="00E12C2B"/>
    <w:rsid w:val="00E158F2"/>
    <w:rsid w:val="00E17442"/>
    <w:rsid w:val="00E2391F"/>
    <w:rsid w:val="00E30123"/>
    <w:rsid w:val="00E44FF8"/>
    <w:rsid w:val="00E5315F"/>
    <w:rsid w:val="00E6200E"/>
    <w:rsid w:val="00E62575"/>
    <w:rsid w:val="00E644BA"/>
    <w:rsid w:val="00E700D9"/>
    <w:rsid w:val="00E742ED"/>
    <w:rsid w:val="00E8665B"/>
    <w:rsid w:val="00E90296"/>
    <w:rsid w:val="00E9220C"/>
    <w:rsid w:val="00E92F88"/>
    <w:rsid w:val="00EB6D60"/>
    <w:rsid w:val="00EC25B1"/>
    <w:rsid w:val="00EE4227"/>
    <w:rsid w:val="00EE5ACD"/>
    <w:rsid w:val="00F1082E"/>
    <w:rsid w:val="00F279FE"/>
    <w:rsid w:val="00F30F50"/>
    <w:rsid w:val="00F34CB7"/>
    <w:rsid w:val="00F41328"/>
    <w:rsid w:val="00F50C94"/>
    <w:rsid w:val="00F73383"/>
    <w:rsid w:val="00F81ADE"/>
    <w:rsid w:val="00F843A1"/>
    <w:rsid w:val="00F911F0"/>
    <w:rsid w:val="00F95EBF"/>
    <w:rsid w:val="00FA4B98"/>
    <w:rsid w:val="00FA6762"/>
    <w:rsid w:val="00FB28BD"/>
    <w:rsid w:val="00FB51CB"/>
    <w:rsid w:val="00FC351C"/>
    <w:rsid w:val="00FC5C3F"/>
    <w:rsid w:val="00FE3D9A"/>
    <w:rsid w:val="00FF3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B2B58D"/>
  <w15:docId w15:val="{43DD8902-714A-474F-8E9D-535C1285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CA"/>
    </w:rPr>
  </w:style>
  <w:style w:type="paragraph" w:styleId="Heading1">
    <w:name w:val="heading 1"/>
    <w:basedOn w:val="Normal"/>
    <w:next w:val="Normal"/>
    <w:link w:val="Heading1Char"/>
    <w:uiPriority w:val="99"/>
    <w:qFormat/>
    <w:pPr>
      <w:keepNext/>
      <w:spacing w:before="120" w:after="120"/>
      <w:outlineLvl w:val="0"/>
    </w:pPr>
    <w:rPr>
      <w:rFonts w:ascii="Arial" w:eastAsia="Times New Roman" w:hAnsi="Arial" w:cs="Arial"/>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semiHidden/>
    <w:rPr>
      <w:color w:val="0000FF"/>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Roman" w:eastAsia="Times New Roman" w:hAnsi="Times-Roman"/>
      <w:color w:val="000000"/>
      <w:sz w:val="24"/>
      <w:szCs w:val="24"/>
    </w:rPr>
  </w:style>
  <w:style w:type="paragraph" w:customStyle="1" w:styleId="Style1">
    <w:name w:val="Style1"/>
    <w:basedOn w:val="Normal"/>
    <w:pPr>
      <w:ind w:left="1843"/>
    </w:pPr>
    <w:rPr>
      <w:rFonts w:ascii="Arial" w:hAnsi="Arial"/>
      <w:sz w:val="20"/>
      <w:lang w:val="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fr-CA"/>
    </w:rPr>
  </w:style>
  <w:style w:type="character" w:customStyle="1" w:styleId="Heading1Char">
    <w:name w:val="Heading 1 Char"/>
    <w:basedOn w:val="DefaultParagraphFont"/>
    <w:link w:val="Heading1"/>
    <w:uiPriority w:val="99"/>
    <w:rPr>
      <w:rFonts w:ascii="Arial" w:eastAsia="Times New Roman" w:hAnsi="Arial" w:cs="Arial"/>
      <w:b/>
      <w:bCs/>
      <w:sz w:val="24"/>
      <w:szCs w:val="24"/>
      <w:lang w:val="en-CA"/>
    </w:rPr>
  </w:style>
  <w:style w:type="paragraph" w:styleId="BodyTextIndent3">
    <w:name w:val="Body Text Indent 3"/>
    <w:basedOn w:val="Normal"/>
    <w:link w:val="BodyTextIndent3Char"/>
    <w:uiPriority w:val="99"/>
    <w:unhideWhenUsed/>
    <w:pPr>
      <w:spacing w:after="120"/>
      <w:ind w:left="360"/>
    </w:pPr>
    <w:rPr>
      <w:sz w:val="16"/>
      <w:szCs w:val="16"/>
      <w:lang w:val="en-US"/>
    </w:rPr>
  </w:style>
  <w:style w:type="character" w:customStyle="1" w:styleId="BodyTextIndent3Char">
    <w:name w:val="Body Text Indent 3 Char"/>
    <w:basedOn w:val="DefaultParagraphFont"/>
    <w:link w:val="BodyTextIndent3"/>
    <w:uiPriority w:val="99"/>
    <w:rPr>
      <w:sz w:val="16"/>
      <w:szCs w:val="16"/>
    </w:rPr>
  </w:style>
  <w:style w:type="character" w:customStyle="1" w:styleId="HeaderChar">
    <w:name w:val="Header Char"/>
    <w:basedOn w:val="DefaultParagraphFont"/>
    <w:link w:val="Header"/>
    <w:uiPriority w:val="99"/>
    <w:locked/>
    <w:rPr>
      <w:sz w:val="24"/>
      <w:lang w:val="fr-CA"/>
    </w:rPr>
  </w:style>
  <w:style w:type="character" w:customStyle="1" w:styleId="FooterChar">
    <w:name w:val="Footer Char"/>
    <w:basedOn w:val="DefaultParagraphFont"/>
    <w:link w:val="Footer"/>
    <w:uiPriority w:val="99"/>
    <w:rPr>
      <w:sz w:val="24"/>
      <w:lang w:val="fr-CA"/>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lang w:val="en-CA"/>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CA"/>
    </w:rPr>
  </w:style>
  <w:style w:type="paragraph" w:styleId="ListParagraph">
    <w:name w:val="List Paragraph"/>
    <w:basedOn w:val="Normal"/>
    <w:uiPriority w:val="34"/>
    <w:qFormat/>
    <w:rsid w:val="004B5D0F"/>
    <w:pPr>
      <w:ind w:left="720"/>
      <w:contextualSpacing/>
    </w:pPr>
  </w:style>
  <w:style w:type="paragraph" w:styleId="Revision">
    <w:name w:val="Revision"/>
    <w:hidden/>
    <w:uiPriority w:val="99"/>
    <w:semiHidden/>
    <w:rsid w:val="00E5315F"/>
    <w:rPr>
      <w:sz w:val="24"/>
      <w:lang w:val="en-CA"/>
    </w:rPr>
  </w:style>
  <w:style w:type="character" w:customStyle="1" w:styleId="normaltextrun">
    <w:name w:val="normaltextrun"/>
    <w:basedOn w:val="DefaultParagraphFont"/>
    <w:rsid w:val="00FC351C"/>
  </w:style>
  <w:style w:type="character" w:customStyle="1" w:styleId="eop">
    <w:name w:val="eop"/>
    <w:basedOn w:val="DefaultParagraphFont"/>
    <w:rsid w:val="00FC351C"/>
  </w:style>
  <w:style w:type="character" w:styleId="UnresolvedMention">
    <w:name w:val="Unresolved Mention"/>
    <w:basedOn w:val="DefaultParagraphFont"/>
    <w:uiPriority w:val="99"/>
    <w:semiHidden/>
    <w:unhideWhenUsed/>
    <w:rsid w:val="00EE5A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Local\Microsoft\Windows\Temporary%20Internet%20Files\Content.Outlook\OIY0P9Y3\Fort%20Knox%20Letterhead%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998505565ACD44B971D1FDA7D61568" ma:contentTypeVersion="11" ma:contentTypeDescription="Create a new document." ma:contentTypeScope="" ma:versionID="1353c4edd8a264933bd271138b9d479e">
  <xsd:schema xmlns:xsd="http://www.w3.org/2001/XMLSchema" xmlns:xs="http://www.w3.org/2001/XMLSchema" xmlns:p="http://schemas.microsoft.com/office/2006/metadata/properties" xmlns:ns2="2a02eed1-920e-4d32-b670-4e24291162f4" targetNamespace="http://schemas.microsoft.com/office/2006/metadata/properties" ma:root="true" ma:fieldsID="1da7cc020c58cacbcadc87a1c741a5af" ns2:_="">
    <xsd:import namespace="2a02eed1-920e-4d32-b670-4e24291162f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Instructions" minOccurs="0"/>
                <xsd:element ref="ns2:ReviewbyDate" minOccurs="0"/>
                <xsd:element ref="ns2:MediaServiceBillingMetadata"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02eed1-920e-4d32-b670-4e24291162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Instructions" ma:index="12" nillable="true" ma:displayName="Instructions" ma:description="Prior to using this letter, you must have a signed secondment agreement between the two sites.  Please contact Chelly for this document." ma:format="Dropdown" ma:internalName="Instructions">
      <xsd:simpleType>
        <xsd:restriction base="dms:Text">
          <xsd:maxLength value="255"/>
        </xsd:restriction>
      </xsd:simpleType>
    </xsd:element>
    <xsd:element name="ReviewbyDate" ma:index="13" nillable="true" ma:displayName="Review by Date" ma:format="Dropdown" ma:internalName="ReviewbyDate">
      <xsd:simpleType>
        <xsd:restriction base="dms:Text">
          <xsd:maxLength value="255"/>
        </xsd:restriction>
      </xsd:simpleType>
    </xsd:element>
    <xsd:element name="MediaServiceBillingMetadata" ma:index="14" nillable="true" ma:displayName="MediaServiceBillingMetadata" ma:hidden="true" ma:internalName="MediaServiceBilling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nstructions xmlns="2a02eed1-920e-4d32-b670-4e24291162f4">Updated immigration lawyer to BIL</Instructions>
    <ReviewbyDate xmlns="2a02eed1-920e-4d32-b670-4e24291162f4" xsi:nil="true"/>
  </documentManagement>
</p:properties>
</file>

<file path=customXml/itemProps1.xml><?xml version="1.0" encoding="utf-8"?>
<ds:datastoreItem xmlns:ds="http://schemas.openxmlformats.org/officeDocument/2006/customXml" ds:itemID="{1643DCCF-999D-4185-BECC-CA89E32F1852}">
  <ds:schemaRefs>
    <ds:schemaRef ds:uri="http://schemas.microsoft.com/sharepoint/v3/contenttype/forms"/>
  </ds:schemaRefs>
</ds:datastoreItem>
</file>

<file path=customXml/itemProps2.xml><?xml version="1.0" encoding="utf-8"?>
<ds:datastoreItem xmlns:ds="http://schemas.openxmlformats.org/officeDocument/2006/customXml" ds:itemID="{0ADF104A-F91F-4AFF-8AE6-91556D494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02eed1-920e-4d32-b670-4e24291162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6F10DF-A88D-4070-81B8-0E48C235C817}">
  <ds:schemaRefs>
    <ds:schemaRef ds:uri="http://schemas.microsoft.com/office/2006/metadata/properties"/>
    <ds:schemaRef ds:uri="http://schemas.microsoft.com/office/infopath/2007/PartnerControls"/>
    <ds:schemaRef ds:uri="2a02eed1-920e-4d32-b670-4e24291162f4"/>
  </ds:schemaRefs>
</ds:datastoreItem>
</file>

<file path=docProps/app.xml><?xml version="1.0" encoding="utf-8"?>
<Properties xmlns="http://schemas.openxmlformats.org/officeDocument/2006/extended-properties" xmlns:vt="http://schemas.openxmlformats.org/officeDocument/2006/docPropsVTypes">
  <Template>Fort Knox Letterhead (2).dot</Template>
  <TotalTime>11</TotalTime>
  <Pages>3</Pages>
  <Words>1409</Words>
  <Characters>7355</Characters>
  <Application>Microsoft Office Word</Application>
  <DocSecurity>0</DocSecurity>
  <Lines>126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Emily Hobbs-Wright</dc:creator>
  <cp:lastModifiedBy>Andy Funke</cp:lastModifiedBy>
  <cp:revision>18</cp:revision>
  <dcterms:created xsi:type="dcterms:W3CDTF">2026-03-25T22:59:00Z</dcterms:created>
  <dcterms:modified xsi:type="dcterms:W3CDTF">2026-03-26T16:04:00Z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0x01010070998505565ACD44B971D1FDA7D61568</vt:lpwstr>
  </property>
</Properties>
</file>